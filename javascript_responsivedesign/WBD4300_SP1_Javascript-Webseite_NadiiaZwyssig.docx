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9D8" w:rsidRDefault="005A69D8" w:rsidP="005A69D8">
      <w:pPr>
        <w:pStyle w:val="Textkrper"/>
        <w:jc w:val="center"/>
      </w:pPr>
      <w:bookmarkStart w:id="0" w:name="_top"/>
      <w:bookmarkEnd w:id="0"/>
      <w:r w:rsidRPr="00A65CE2">
        <w:t>SAE Institute AG</w:t>
      </w:r>
    </w:p>
    <w:p w:rsidR="005A69D8" w:rsidRPr="00C944E8" w:rsidRDefault="005A69D8" w:rsidP="005A69D8">
      <w:pPr>
        <w:pStyle w:val="Textkrper"/>
        <w:jc w:val="center"/>
      </w:pPr>
    </w:p>
    <w:p w:rsidR="005A69D8" w:rsidRPr="009D4BED" w:rsidRDefault="005A69D8" w:rsidP="005A69D8">
      <w:pPr>
        <w:pStyle w:val="TitelderArbeit"/>
        <w:rPr>
          <w:rFonts w:cs="Arial"/>
          <w:sz w:val="72"/>
          <w:szCs w:val="72"/>
        </w:rPr>
      </w:pPr>
      <w:r w:rsidRPr="009D4BED">
        <w:rPr>
          <w:rFonts w:cs="Arial"/>
          <w:sz w:val="72"/>
          <w:szCs w:val="72"/>
        </w:rPr>
        <w:t>LAYOUT ASSETS</w:t>
      </w:r>
    </w:p>
    <w:p w:rsidR="005A69D8" w:rsidRPr="009D4BED" w:rsidRDefault="005A69D8" w:rsidP="005A69D8">
      <w:pPr>
        <w:pStyle w:val="Textkrper"/>
        <w:jc w:val="center"/>
        <w:rPr>
          <w:rFonts w:cs="Arial"/>
          <w:sz w:val="52"/>
          <w:szCs w:val="52"/>
        </w:rPr>
      </w:pPr>
      <w:r w:rsidRPr="009D4BED">
        <w:rPr>
          <w:rFonts w:cs="Arial"/>
          <w:b/>
          <w:sz w:val="52"/>
          <w:szCs w:val="52"/>
        </w:rPr>
        <w:t xml:space="preserve">Webauftritt </w:t>
      </w:r>
      <w:r w:rsidR="00783A18" w:rsidRPr="009D4BED">
        <w:rPr>
          <w:rFonts w:cs="Arial"/>
          <w:b/>
          <w:sz w:val="52"/>
          <w:szCs w:val="52"/>
        </w:rPr>
        <w:br/>
      </w:r>
      <w:r w:rsidRPr="009D4BED">
        <w:rPr>
          <w:rFonts w:cs="Arial"/>
          <w:b/>
          <w:sz w:val="52"/>
          <w:szCs w:val="52"/>
        </w:rPr>
        <w:t>für</w:t>
      </w:r>
      <w:r w:rsidR="00783A18" w:rsidRPr="009D4BED">
        <w:rPr>
          <w:rFonts w:cs="Arial"/>
          <w:b/>
          <w:sz w:val="52"/>
          <w:szCs w:val="52"/>
        </w:rPr>
        <w:br/>
      </w:r>
      <w:proofErr w:type="spellStart"/>
      <w:r w:rsidR="005340D5">
        <w:rPr>
          <w:rFonts w:cs="Arial"/>
          <w:b/>
          <w:sz w:val="52"/>
          <w:szCs w:val="52"/>
        </w:rPr>
        <w:t>Flowers</w:t>
      </w:r>
      <w:proofErr w:type="spellEnd"/>
      <w:r w:rsidR="005340D5">
        <w:rPr>
          <w:rFonts w:cs="Arial"/>
          <w:b/>
          <w:sz w:val="52"/>
          <w:szCs w:val="52"/>
        </w:rPr>
        <w:t xml:space="preserve"> &amp; </w:t>
      </w:r>
      <w:proofErr w:type="spellStart"/>
      <w:r w:rsidR="005340D5">
        <w:rPr>
          <w:rFonts w:cs="Arial"/>
          <w:b/>
          <w:sz w:val="52"/>
          <w:szCs w:val="52"/>
        </w:rPr>
        <w:t>Decor</w:t>
      </w:r>
      <w:proofErr w:type="spellEnd"/>
    </w:p>
    <w:p w:rsidR="005A69D8" w:rsidRDefault="005A69D8" w:rsidP="005A69D8">
      <w:pPr>
        <w:pStyle w:val="Textkrper"/>
        <w:jc w:val="center"/>
      </w:pPr>
      <w:r w:rsidRPr="008C358B">
        <w:rPr>
          <w:b/>
          <w:noProof/>
        </w:rPr>
        <w:t>Verfasser</w:t>
      </w:r>
      <w:r w:rsidR="00783A18">
        <w:rPr>
          <w:b/>
          <w:noProof/>
        </w:rPr>
        <w:t>in</w:t>
      </w:r>
      <w:r w:rsidRPr="008C358B">
        <w:rPr>
          <w:b/>
          <w:noProof/>
        </w:rPr>
        <w:t>:</w:t>
      </w:r>
      <w:r>
        <w:rPr>
          <w:noProof/>
        </w:rPr>
        <w:br/>
      </w:r>
      <w:r>
        <w:t>Nadiia Zwyssig</w:t>
      </w:r>
      <w:r>
        <w:br/>
        <w:t>Bahnhofstrasse 14</w:t>
      </w:r>
      <w:r>
        <w:br/>
        <w:t>6362 Stansstad</w:t>
      </w:r>
    </w:p>
    <w:p w:rsidR="005A69D8" w:rsidRDefault="005A69D8" w:rsidP="005A69D8">
      <w:pPr>
        <w:pStyle w:val="Textkrper"/>
        <w:jc w:val="center"/>
      </w:pPr>
      <w:r w:rsidRPr="007353D6">
        <w:rPr>
          <w:b/>
        </w:rPr>
        <w:t>Studiengang:</w:t>
      </w:r>
      <w:r w:rsidR="004E2513">
        <w:br/>
        <w:t>Webdesign &amp; Development Diplom</w:t>
      </w:r>
      <w:r>
        <w:br/>
        <w:t>WDD318</w:t>
      </w:r>
    </w:p>
    <w:p w:rsidR="005A69D8" w:rsidRDefault="005A69D8" w:rsidP="005A69D8">
      <w:pPr>
        <w:pStyle w:val="Textkrper"/>
        <w:jc w:val="center"/>
      </w:pPr>
    </w:p>
    <w:p w:rsidR="005A69D8" w:rsidRPr="007353D6" w:rsidRDefault="005340D5" w:rsidP="005A69D8">
      <w:pPr>
        <w:pStyle w:val="Textkrper"/>
        <w:jc w:val="center"/>
      </w:pPr>
      <w:r>
        <w:t>WBD4300</w:t>
      </w:r>
      <w:r w:rsidR="005A69D8">
        <w:t>_S</w:t>
      </w:r>
      <w:r w:rsidR="005A69D8" w:rsidRPr="007353D6">
        <w:t>P</w:t>
      </w:r>
      <w:r w:rsidR="005A69D8">
        <w:t>1</w:t>
      </w:r>
      <w:r w:rsidR="005A69D8" w:rsidRPr="007353D6">
        <w:t>_NadiiaZwyssig</w:t>
      </w:r>
    </w:p>
    <w:p w:rsidR="005A69D8" w:rsidRPr="008132A3" w:rsidRDefault="005A69D8" w:rsidP="005A69D8">
      <w:pPr>
        <w:pStyle w:val="Textkrper"/>
        <w:jc w:val="center"/>
      </w:pPr>
      <w:r w:rsidRPr="008132A3">
        <w:t xml:space="preserve">Abgabe: </w:t>
      </w:r>
      <w:r w:rsidR="005340D5">
        <w:t>23</w:t>
      </w:r>
      <w:r w:rsidRPr="008132A3">
        <w:t xml:space="preserve">. </w:t>
      </w:r>
      <w:r w:rsidR="005340D5">
        <w:t>September</w:t>
      </w:r>
      <w:r w:rsidRPr="008132A3">
        <w:t xml:space="preserve"> 2018</w:t>
      </w:r>
    </w:p>
    <w:p w:rsidR="00C21132" w:rsidRDefault="00C21132" w:rsidP="00783A18">
      <w:pPr>
        <w:pStyle w:val="Textkrper"/>
      </w:pPr>
    </w:p>
    <w:p w:rsidR="00C21132" w:rsidRDefault="00C21132" w:rsidP="005A69D8">
      <w:pPr>
        <w:pStyle w:val="Textkrper"/>
        <w:jc w:val="center"/>
      </w:pPr>
    </w:p>
    <w:p w:rsidR="009D4BED" w:rsidRDefault="009D4BED" w:rsidP="005A69D8">
      <w:pPr>
        <w:pStyle w:val="Textkrper"/>
        <w:jc w:val="center"/>
      </w:pPr>
    </w:p>
    <w:p w:rsidR="00C21132" w:rsidRPr="008132A3" w:rsidRDefault="00C21132" w:rsidP="005A69D8">
      <w:pPr>
        <w:pStyle w:val="Textkrper"/>
        <w:jc w:val="center"/>
      </w:pPr>
    </w:p>
    <w:p w:rsidR="00B06BF6" w:rsidRPr="00B06BF6" w:rsidRDefault="00B06BF6" w:rsidP="00E07E4C">
      <w:pPr>
        <w:pStyle w:val="Textkrper"/>
      </w:pPr>
      <w:r w:rsidRPr="00B06BF6">
        <w:t xml:space="preserve">Copyright © </w:t>
      </w:r>
      <w:r w:rsidR="00916BDE">
        <w:t>Nadiia Zwyssig</w:t>
      </w:r>
    </w:p>
    <w:p w:rsidR="00504AD4" w:rsidRDefault="00504AD4" w:rsidP="00E07E4C">
      <w:pPr>
        <w:sectPr w:rsidR="00504AD4" w:rsidSect="00504AD4">
          <w:footerReference w:type="even" r:id="rId8"/>
          <w:pgSz w:w="11906" w:h="16838"/>
          <w:pgMar w:top="1134" w:right="1418" w:bottom="1418" w:left="1985" w:header="709" w:footer="709" w:gutter="0"/>
          <w:cols w:space="708"/>
          <w:docGrid w:linePitch="360"/>
        </w:sectPr>
      </w:pPr>
    </w:p>
    <w:p w:rsidR="00A23745" w:rsidRPr="00442443" w:rsidRDefault="00504AD4" w:rsidP="002C5794">
      <w:pPr>
        <w:pStyle w:val="berschrift1"/>
        <w:numPr>
          <w:ilvl w:val="0"/>
          <w:numId w:val="0"/>
        </w:numPr>
      </w:pPr>
      <w:bookmarkStart w:id="1" w:name="_Toc432595850"/>
      <w:bookmarkStart w:id="2" w:name="_Toc432690436"/>
      <w:bookmarkStart w:id="3" w:name="_Toc432697169"/>
      <w:bookmarkStart w:id="4" w:name="_Toc432697242"/>
      <w:bookmarkStart w:id="5" w:name="_Toc432697307"/>
      <w:bookmarkStart w:id="6" w:name="_Toc432697366"/>
      <w:bookmarkStart w:id="7" w:name="_Toc432697425"/>
      <w:bookmarkStart w:id="8" w:name="_Toc432697484"/>
      <w:bookmarkStart w:id="9" w:name="_Toc432697543"/>
      <w:bookmarkStart w:id="10" w:name="_Toc432697715"/>
      <w:bookmarkStart w:id="11" w:name="_Toc432697828"/>
      <w:bookmarkStart w:id="12" w:name="_Toc432854106"/>
      <w:bookmarkStart w:id="13" w:name="_Toc432854352"/>
      <w:bookmarkStart w:id="14" w:name="_Toc433888437"/>
      <w:bookmarkStart w:id="15" w:name="_Toc433890784"/>
      <w:bookmarkStart w:id="16" w:name="_Toc433903006"/>
      <w:bookmarkStart w:id="17" w:name="_Toc433906648"/>
      <w:bookmarkStart w:id="18" w:name="_Toc433916686"/>
      <w:bookmarkStart w:id="19" w:name="_Toc433917824"/>
      <w:bookmarkStart w:id="20" w:name="_Toc433974347"/>
      <w:bookmarkStart w:id="21" w:name="_Toc516933252"/>
      <w:bookmarkStart w:id="22" w:name="_Toc516933454"/>
      <w:bookmarkStart w:id="23" w:name="_Toc517003891"/>
      <w:bookmarkStart w:id="24" w:name="_Toc527889795"/>
      <w:r w:rsidRPr="00916BDE">
        <w:lastRenderedPageBreak/>
        <w:t>Inhaltsverzeichnis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bookmarkStart w:id="25" w:name="_Toc432595849"/>
    <w:bookmarkStart w:id="26" w:name="_Toc432690437"/>
    <w:p w:rsidR="00C07A11" w:rsidRDefault="00397739">
      <w:pPr>
        <w:pStyle w:val="Verzeichnis1"/>
        <w:rPr>
          <w:rFonts w:asciiTheme="minorHAnsi" w:eastAsiaTheme="minorEastAsia" w:hAnsiTheme="minorHAnsi" w:cstheme="minorBidi"/>
          <w:b w:val="0"/>
          <w:bCs w:val="0"/>
          <w:sz w:val="22"/>
          <w:szCs w:val="22"/>
          <w:lang w:eastAsia="de-CH"/>
        </w:rPr>
      </w:pPr>
      <w:r w:rsidRPr="00B130F1">
        <w:rPr>
          <w:rFonts w:cs="Arial"/>
          <w:caps/>
        </w:rPr>
        <w:fldChar w:fldCharType="begin"/>
      </w:r>
      <w:r w:rsidRPr="00B130F1">
        <w:rPr>
          <w:rFonts w:cs="Arial"/>
        </w:rPr>
        <w:instrText xml:space="preserve"> TOC \o "1-2" \u </w:instrText>
      </w:r>
      <w:r w:rsidRPr="00B130F1">
        <w:rPr>
          <w:rFonts w:cs="Arial"/>
          <w:caps/>
        </w:rPr>
        <w:fldChar w:fldCharType="separate"/>
      </w:r>
      <w:bookmarkStart w:id="27" w:name="_GoBack"/>
      <w:bookmarkEnd w:id="27"/>
      <w:r w:rsidR="00C07A11" w:rsidRPr="00E82D51">
        <w:rPr>
          <w:bCs w:val="0"/>
          <w14:scene3d>
            <w14:camera w14:prst="orthographicFront"/>
            <w14:lightRig w14:rig="threePt" w14:dir="t">
              <w14:rot w14:lat="0" w14:lon="0" w14:rev="0"/>
            </w14:lightRig>
          </w14:scene3d>
        </w:rPr>
        <w:t>1</w:t>
      </w:r>
      <w:r w:rsidR="00C07A11">
        <w:t xml:space="preserve"> Vision</w:t>
      </w:r>
      <w:r w:rsidR="00C07A11">
        <w:tab/>
      </w:r>
      <w:r w:rsidR="00C07A11">
        <w:fldChar w:fldCharType="begin"/>
      </w:r>
      <w:r w:rsidR="00C07A11">
        <w:instrText xml:space="preserve"> PAGEREF _Toc527889796 \h </w:instrText>
      </w:r>
      <w:r w:rsidR="00C07A11">
        <w:fldChar w:fldCharType="separate"/>
      </w:r>
      <w:r w:rsidR="0087318A">
        <w:t>3</w:t>
      </w:r>
      <w:r w:rsidR="00C07A11">
        <w:fldChar w:fldCharType="end"/>
      </w:r>
    </w:p>
    <w:p w:rsidR="00C07A11" w:rsidRDefault="00C07A11">
      <w:pPr>
        <w:pStyle w:val="Verzeichnis1"/>
        <w:rPr>
          <w:rFonts w:asciiTheme="minorHAnsi" w:eastAsiaTheme="minorEastAsia" w:hAnsiTheme="minorHAnsi" w:cstheme="minorBidi"/>
          <w:b w:val="0"/>
          <w:bCs w:val="0"/>
          <w:sz w:val="22"/>
          <w:szCs w:val="22"/>
          <w:lang w:eastAsia="de-CH"/>
        </w:rPr>
      </w:pPr>
      <w:r w:rsidRPr="00E82D51">
        <w:rPr>
          <w:bCs w:val="0"/>
          <w14:scene3d>
            <w14:camera w14:prst="orthographicFront"/>
            <w14:lightRig w14:rig="threePt" w14:dir="t">
              <w14:rot w14:lat="0" w14:lon="0" w14:rev="0"/>
            </w14:lightRig>
          </w14:scene3d>
        </w:rPr>
        <w:t>2</w:t>
      </w:r>
      <w:r>
        <w:t xml:space="preserve"> Projektbeschreibung</w:t>
      </w:r>
      <w:r>
        <w:tab/>
      </w:r>
      <w:r>
        <w:fldChar w:fldCharType="begin"/>
      </w:r>
      <w:r>
        <w:instrText xml:space="preserve"> PAGEREF _Toc527889797 \h </w:instrText>
      </w:r>
      <w:r>
        <w:fldChar w:fldCharType="separate"/>
      </w:r>
      <w:r w:rsidR="0087318A">
        <w:t>3</w:t>
      </w:r>
      <w:r>
        <w:fldChar w:fldCharType="end"/>
      </w:r>
    </w:p>
    <w:p w:rsidR="00C07A11" w:rsidRDefault="00C07A11">
      <w:pPr>
        <w:pStyle w:val="Verzeichnis1"/>
        <w:rPr>
          <w:rFonts w:asciiTheme="minorHAnsi" w:eastAsiaTheme="minorEastAsia" w:hAnsiTheme="minorHAnsi" w:cstheme="minorBidi"/>
          <w:b w:val="0"/>
          <w:bCs w:val="0"/>
          <w:sz w:val="22"/>
          <w:szCs w:val="22"/>
          <w:lang w:eastAsia="de-CH"/>
        </w:rPr>
      </w:pPr>
      <w:r w:rsidRPr="00E82D51">
        <w:rPr>
          <w:bCs w:val="0"/>
          <w14:scene3d>
            <w14:camera w14:prst="orthographicFront"/>
            <w14:lightRig w14:rig="threePt" w14:dir="t">
              <w14:rot w14:lat="0" w14:lon="0" w14:rev="0"/>
            </w14:lightRig>
          </w14:scene3d>
        </w:rPr>
        <w:t>3</w:t>
      </w:r>
      <w:r>
        <w:t xml:space="preserve"> Projektanforderungen</w:t>
      </w:r>
      <w:r>
        <w:tab/>
      </w:r>
      <w:r>
        <w:fldChar w:fldCharType="begin"/>
      </w:r>
      <w:r>
        <w:instrText xml:space="preserve"> PAGEREF _Toc527889798 \h </w:instrText>
      </w:r>
      <w:r>
        <w:fldChar w:fldCharType="separate"/>
      </w:r>
      <w:r w:rsidR="0087318A">
        <w:t>4</w:t>
      </w:r>
      <w:r>
        <w:fldChar w:fldCharType="end"/>
      </w:r>
    </w:p>
    <w:p w:rsidR="00C07A11" w:rsidRDefault="00C07A11">
      <w:pPr>
        <w:pStyle w:val="Verzeichnis2"/>
        <w:rPr>
          <w:rFonts w:asciiTheme="minorHAnsi" w:eastAsiaTheme="minorEastAsia" w:hAnsiTheme="minorHAnsi" w:cstheme="minorBidi"/>
          <w:sz w:val="22"/>
          <w:szCs w:val="22"/>
          <w:lang w:eastAsia="de-CH"/>
        </w:rPr>
      </w:pPr>
      <w:r>
        <w:t>3.1 Zielgruppedefinition</w:t>
      </w:r>
      <w:r>
        <w:tab/>
      </w:r>
      <w:r>
        <w:fldChar w:fldCharType="begin"/>
      </w:r>
      <w:r>
        <w:instrText xml:space="preserve"> PAGEREF _Toc527889799 \h </w:instrText>
      </w:r>
      <w:r>
        <w:fldChar w:fldCharType="separate"/>
      </w:r>
      <w:r w:rsidR="0087318A">
        <w:t>4</w:t>
      </w:r>
      <w:r>
        <w:fldChar w:fldCharType="end"/>
      </w:r>
    </w:p>
    <w:p w:rsidR="00C07A11" w:rsidRDefault="00C07A11">
      <w:pPr>
        <w:pStyle w:val="Verzeichnis2"/>
        <w:rPr>
          <w:rFonts w:asciiTheme="minorHAnsi" w:eastAsiaTheme="minorEastAsia" w:hAnsiTheme="minorHAnsi" w:cstheme="minorBidi"/>
          <w:sz w:val="22"/>
          <w:szCs w:val="22"/>
          <w:lang w:eastAsia="de-CH"/>
        </w:rPr>
      </w:pPr>
      <w:r>
        <w:t>3.2 Anforderungen an die Webseite</w:t>
      </w:r>
      <w:r>
        <w:tab/>
      </w:r>
      <w:r>
        <w:fldChar w:fldCharType="begin"/>
      </w:r>
      <w:r>
        <w:instrText xml:space="preserve"> PAGEREF _Toc527889800 \h </w:instrText>
      </w:r>
      <w:r>
        <w:fldChar w:fldCharType="separate"/>
      </w:r>
      <w:r w:rsidR="0087318A">
        <w:t>5</w:t>
      </w:r>
      <w:r>
        <w:fldChar w:fldCharType="end"/>
      </w:r>
    </w:p>
    <w:p w:rsidR="00C07A11" w:rsidRDefault="00C07A11">
      <w:pPr>
        <w:pStyle w:val="Verzeichnis1"/>
        <w:rPr>
          <w:rFonts w:asciiTheme="minorHAnsi" w:eastAsiaTheme="minorEastAsia" w:hAnsiTheme="minorHAnsi" w:cstheme="minorBidi"/>
          <w:b w:val="0"/>
          <w:bCs w:val="0"/>
          <w:sz w:val="22"/>
          <w:szCs w:val="22"/>
          <w:lang w:eastAsia="de-CH"/>
        </w:rPr>
      </w:pPr>
      <w:r w:rsidRPr="00E82D51">
        <w:rPr>
          <w:bCs w:val="0"/>
          <w14:scene3d>
            <w14:camera w14:prst="orthographicFront"/>
            <w14:lightRig w14:rig="threePt" w14:dir="t">
              <w14:rot w14:lat="0" w14:lon="0" w14:rev="0"/>
            </w14:lightRig>
          </w14:scene3d>
        </w:rPr>
        <w:t>4</w:t>
      </w:r>
      <w:r>
        <w:t xml:space="preserve"> Inhaltselemente</w:t>
      </w:r>
      <w:r>
        <w:tab/>
      </w:r>
      <w:r>
        <w:fldChar w:fldCharType="begin"/>
      </w:r>
      <w:r>
        <w:instrText xml:space="preserve"> PAGEREF _Toc527889801 \h </w:instrText>
      </w:r>
      <w:r>
        <w:fldChar w:fldCharType="separate"/>
      </w:r>
      <w:r w:rsidR="0087318A">
        <w:t>6</w:t>
      </w:r>
      <w:r>
        <w:fldChar w:fldCharType="end"/>
      </w:r>
    </w:p>
    <w:p w:rsidR="00C07A11" w:rsidRDefault="00C07A11">
      <w:pPr>
        <w:pStyle w:val="Verzeichnis2"/>
        <w:rPr>
          <w:rFonts w:asciiTheme="minorHAnsi" w:eastAsiaTheme="minorEastAsia" w:hAnsiTheme="minorHAnsi" w:cstheme="minorBidi"/>
          <w:sz w:val="22"/>
          <w:szCs w:val="22"/>
          <w:lang w:eastAsia="de-CH"/>
        </w:rPr>
      </w:pPr>
      <w:r>
        <w:t>4.1 Sitemap</w:t>
      </w:r>
      <w:r>
        <w:tab/>
      </w:r>
      <w:r>
        <w:fldChar w:fldCharType="begin"/>
      </w:r>
      <w:r>
        <w:instrText xml:space="preserve"> PAGEREF _Toc527889802 \h </w:instrText>
      </w:r>
      <w:r>
        <w:fldChar w:fldCharType="separate"/>
      </w:r>
      <w:r w:rsidR="0087318A">
        <w:t>6</w:t>
      </w:r>
      <w:r>
        <w:fldChar w:fldCharType="end"/>
      </w:r>
    </w:p>
    <w:p w:rsidR="00C07A11" w:rsidRDefault="00C07A11">
      <w:pPr>
        <w:pStyle w:val="Verzeichnis2"/>
        <w:rPr>
          <w:rFonts w:asciiTheme="minorHAnsi" w:eastAsiaTheme="minorEastAsia" w:hAnsiTheme="minorHAnsi" w:cstheme="minorBidi"/>
          <w:sz w:val="22"/>
          <w:szCs w:val="22"/>
          <w:lang w:eastAsia="de-CH"/>
        </w:rPr>
      </w:pPr>
      <w:r>
        <w:t>4.2 Schrift</w:t>
      </w:r>
      <w:r>
        <w:tab/>
      </w:r>
      <w:r>
        <w:fldChar w:fldCharType="begin"/>
      </w:r>
      <w:r>
        <w:instrText xml:space="preserve"> PAGEREF _Toc527889803 \h </w:instrText>
      </w:r>
      <w:r>
        <w:fldChar w:fldCharType="separate"/>
      </w:r>
      <w:r w:rsidR="0087318A">
        <w:t>6</w:t>
      </w:r>
      <w:r>
        <w:fldChar w:fldCharType="end"/>
      </w:r>
    </w:p>
    <w:p w:rsidR="00C07A11" w:rsidRDefault="00C07A11">
      <w:pPr>
        <w:pStyle w:val="Verzeichnis2"/>
        <w:rPr>
          <w:rFonts w:asciiTheme="minorHAnsi" w:eastAsiaTheme="minorEastAsia" w:hAnsiTheme="minorHAnsi" w:cstheme="minorBidi"/>
          <w:sz w:val="22"/>
          <w:szCs w:val="22"/>
          <w:lang w:eastAsia="de-CH"/>
        </w:rPr>
      </w:pPr>
      <w:r>
        <w:t>4.3 Farbkonzept</w:t>
      </w:r>
      <w:r>
        <w:tab/>
      </w:r>
      <w:r>
        <w:fldChar w:fldCharType="begin"/>
      </w:r>
      <w:r>
        <w:instrText xml:space="preserve"> PAGEREF _Toc527889804 \h </w:instrText>
      </w:r>
      <w:r>
        <w:fldChar w:fldCharType="separate"/>
      </w:r>
      <w:r w:rsidR="0087318A">
        <w:t>6</w:t>
      </w:r>
      <w:r>
        <w:fldChar w:fldCharType="end"/>
      </w:r>
    </w:p>
    <w:p w:rsidR="00C07A11" w:rsidRDefault="00C07A11">
      <w:pPr>
        <w:pStyle w:val="Verzeichnis2"/>
        <w:rPr>
          <w:rFonts w:asciiTheme="minorHAnsi" w:eastAsiaTheme="minorEastAsia" w:hAnsiTheme="minorHAnsi" w:cstheme="minorBidi"/>
          <w:sz w:val="22"/>
          <w:szCs w:val="22"/>
          <w:lang w:eastAsia="de-CH"/>
        </w:rPr>
      </w:pPr>
      <w:r>
        <w:t>4.4 Schriftart</w:t>
      </w:r>
      <w:r>
        <w:tab/>
      </w:r>
      <w:r>
        <w:fldChar w:fldCharType="begin"/>
      </w:r>
      <w:r>
        <w:instrText xml:space="preserve"> PAGEREF _Toc527889805 \h </w:instrText>
      </w:r>
      <w:r>
        <w:fldChar w:fldCharType="separate"/>
      </w:r>
      <w:r w:rsidR="0087318A">
        <w:t>7</w:t>
      </w:r>
      <w:r>
        <w:fldChar w:fldCharType="end"/>
      </w:r>
    </w:p>
    <w:p w:rsidR="00C07A11" w:rsidRDefault="00C07A11">
      <w:pPr>
        <w:pStyle w:val="Verzeichnis2"/>
        <w:rPr>
          <w:rFonts w:asciiTheme="minorHAnsi" w:eastAsiaTheme="minorEastAsia" w:hAnsiTheme="minorHAnsi" w:cstheme="minorBidi"/>
          <w:sz w:val="22"/>
          <w:szCs w:val="22"/>
          <w:lang w:eastAsia="de-CH"/>
        </w:rPr>
      </w:pPr>
      <w:r>
        <w:t>4.5 Darstellung</w:t>
      </w:r>
      <w:r>
        <w:tab/>
      </w:r>
      <w:r>
        <w:fldChar w:fldCharType="begin"/>
      </w:r>
      <w:r>
        <w:instrText xml:space="preserve"> PAGEREF _Toc527889806 \h </w:instrText>
      </w:r>
      <w:r>
        <w:fldChar w:fldCharType="separate"/>
      </w:r>
      <w:r w:rsidR="0087318A">
        <w:t>8</w:t>
      </w:r>
      <w:r>
        <w:fldChar w:fldCharType="end"/>
      </w:r>
    </w:p>
    <w:p w:rsidR="00C07A11" w:rsidRDefault="00C07A11">
      <w:pPr>
        <w:pStyle w:val="Verzeichnis1"/>
        <w:rPr>
          <w:rFonts w:asciiTheme="minorHAnsi" w:eastAsiaTheme="minorEastAsia" w:hAnsiTheme="minorHAnsi" w:cstheme="minorBidi"/>
          <w:b w:val="0"/>
          <w:bCs w:val="0"/>
          <w:sz w:val="22"/>
          <w:szCs w:val="22"/>
          <w:lang w:eastAsia="de-CH"/>
        </w:rPr>
      </w:pPr>
      <w:r w:rsidRPr="00E82D51">
        <w:rPr>
          <w:bCs w:val="0"/>
          <w14:scene3d>
            <w14:camera w14:prst="orthographicFront"/>
            <w14:lightRig w14:rig="threePt" w14:dir="t">
              <w14:rot w14:lat="0" w14:lon="0" w14:rev="0"/>
            </w14:lightRig>
          </w14:scene3d>
        </w:rPr>
        <w:t>5</w:t>
      </w:r>
      <w:r>
        <w:t xml:space="preserve"> Screendesign</w:t>
      </w:r>
      <w:r>
        <w:tab/>
      </w:r>
      <w:r>
        <w:fldChar w:fldCharType="begin"/>
      </w:r>
      <w:r>
        <w:instrText xml:space="preserve"> PAGEREF _Toc527889807 \h </w:instrText>
      </w:r>
      <w:r>
        <w:fldChar w:fldCharType="separate"/>
      </w:r>
      <w:r w:rsidR="0087318A">
        <w:t>11</w:t>
      </w:r>
      <w:r>
        <w:fldChar w:fldCharType="end"/>
      </w:r>
    </w:p>
    <w:p w:rsidR="00C07A11" w:rsidRDefault="00C07A11">
      <w:pPr>
        <w:pStyle w:val="Verzeichnis2"/>
        <w:rPr>
          <w:rFonts w:asciiTheme="minorHAnsi" w:eastAsiaTheme="minorEastAsia" w:hAnsiTheme="minorHAnsi" w:cstheme="minorBidi"/>
          <w:sz w:val="22"/>
          <w:szCs w:val="22"/>
          <w:lang w:eastAsia="de-CH"/>
        </w:rPr>
      </w:pPr>
      <w:r>
        <w:t>5.1 Moodboard</w:t>
      </w:r>
      <w:r>
        <w:tab/>
      </w:r>
      <w:r>
        <w:fldChar w:fldCharType="begin"/>
      </w:r>
      <w:r>
        <w:instrText xml:space="preserve"> PAGEREF _Toc527889808 \h </w:instrText>
      </w:r>
      <w:r>
        <w:fldChar w:fldCharType="separate"/>
      </w:r>
      <w:r w:rsidR="0087318A">
        <w:t>12</w:t>
      </w:r>
      <w:r>
        <w:fldChar w:fldCharType="end"/>
      </w:r>
    </w:p>
    <w:p w:rsidR="00C07A11" w:rsidRDefault="00C07A11">
      <w:pPr>
        <w:pStyle w:val="Verzeichnis2"/>
        <w:rPr>
          <w:rFonts w:asciiTheme="minorHAnsi" w:eastAsiaTheme="minorEastAsia" w:hAnsiTheme="minorHAnsi" w:cstheme="minorBidi"/>
          <w:sz w:val="22"/>
          <w:szCs w:val="22"/>
          <w:lang w:eastAsia="de-CH"/>
        </w:rPr>
      </w:pPr>
      <w:r>
        <w:t>5.2 Skizzen Desktop</w:t>
      </w:r>
      <w:r>
        <w:tab/>
      </w:r>
      <w:r>
        <w:fldChar w:fldCharType="begin"/>
      </w:r>
      <w:r>
        <w:instrText xml:space="preserve"> PAGEREF _Toc527889809 \h </w:instrText>
      </w:r>
      <w:r>
        <w:fldChar w:fldCharType="separate"/>
      </w:r>
      <w:r w:rsidR="0087318A">
        <w:t>13</w:t>
      </w:r>
      <w:r>
        <w:fldChar w:fldCharType="end"/>
      </w:r>
    </w:p>
    <w:p w:rsidR="00C07A11" w:rsidRDefault="00C07A11">
      <w:pPr>
        <w:pStyle w:val="Verzeichnis2"/>
        <w:rPr>
          <w:rFonts w:asciiTheme="minorHAnsi" w:eastAsiaTheme="minorEastAsia" w:hAnsiTheme="minorHAnsi" w:cstheme="minorBidi"/>
          <w:sz w:val="22"/>
          <w:szCs w:val="22"/>
          <w:lang w:eastAsia="de-CH"/>
        </w:rPr>
      </w:pPr>
      <w:r>
        <w:t>5.3 Skizzen Tablet</w:t>
      </w:r>
      <w:r>
        <w:tab/>
      </w:r>
      <w:r>
        <w:fldChar w:fldCharType="begin"/>
      </w:r>
      <w:r>
        <w:instrText xml:space="preserve"> PAGEREF _Toc527889810 \h </w:instrText>
      </w:r>
      <w:r>
        <w:fldChar w:fldCharType="separate"/>
      </w:r>
      <w:r w:rsidR="0087318A">
        <w:t>15</w:t>
      </w:r>
      <w:r>
        <w:fldChar w:fldCharType="end"/>
      </w:r>
    </w:p>
    <w:p w:rsidR="00C07A11" w:rsidRDefault="00C07A11">
      <w:pPr>
        <w:pStyle w:val="Verzeichnis2"/>
        <w:rPr>
          <w:rFonts w:asciiTheme="minorHAnsi" w:eastAsiaTheme="minorEastAsia" w:hAnsiTheme="minorHAnsi" w:cstheme="minorBidi"/>
          <w:sz w:val="22"/>
          <w:szCs w:val="22"/>
          <w:lang w:eastAsia="de-CH"/>
        </w:rPr>
      </w:pPr>
      <w:r w:rsidRPr="00E82D51">
        <w:rPr>
          <w:lang w:val="de-DE" w:eastAsia="de-DE"/>
        </w:rPr>
        <w:t>5.4 Skizzen Mobile</w:t>
      </w:r>
      <w:r>
        <w:tab/>
      </w:r>
      <w:r>
        <w:fldChar w:fldCharType="begin"/>
      </w:r>
      <w:r>
        <w:instrText xml:space="preserve"> PAGEREF _Toc527889811 \h </w:instrText>
      </w:r>
      <w:r>
        <w:fldChar w:fldCharType="separate"/>
      </w:r>
      <w:r w:rsidR="0087318A">
        <w:t>17</w:t>
      </w:r>
      <w:r>
        <w:fldChar w:fldCharType="end"/>
      </w:r>
    </w:p>
    <w:p w:rsidR="00C07A11" w:rsidRDefault="00C07A11">
      <w:pPr>
        <w:pStyle w:val="Verzeichnis1"/>
        <w:rPr>
          <w:rFonts w:asciiTheme="minorHAnsi" w:eastAsiaTheme="minorEastAsia" w:hAnsiTheme="minorHAnsi" w:cstheme="minorBidi"/>
          <w:b w:val="0"/>
          <w:bCs w:val="0"/>
          <w:sz w:val="22"/>
          <w:szCs w:val="22"/>
          <w:lang w:eastAsia="de-CH"/>
        </w:rPr>
      </w:pPr>
      <w:r w:rsidRPr="00E82D51">
        <w:rPr>
          <w:bCs w:val="0"/>
          <w:lang w:eastAsia="de-CH"/>
          <w14:scene3d>
            <w14:camera w14:prst="orthographicFront"/>
            <w14:lightRig w14:rig="threePt" w14:dir="t">
              <w14:rot w14:lat="0" w14:lon="0" w14:rev="0"/>
            </w14:lightRig>
          </w14:scene3d>
        </w:rPr>
        <w:t>6</w:t>
      </w:r>
      <w:r>
        <w:rPr>
          <w:lang w:eastAsia="de-CH"/>
        </w:rPr>
        <w:t xml:space="preserve"> Quellenverzeichnis</w:t>
      </w:r>
      <w:r>
        <w:tab/>
      </w:r>
      <w:r>
        <w:fldChar w:fldCharType="begin"/>
      </w:r>
      <w:r>
        <w:instrText xml:space="preserve"> PAGEREF _Toc527889812 \h </w:instrText>
      </w:r>
      <w:r>
        <w:fldChar w:fldCharType="separate"/>
      </w:r>
      <w:r w:rsidR="0087318A">
        <w:t>21</w:t>
      </w:r>
      <w:r>
        <w:fldChar w:fldCharType="end"/>
      </w:r>
    </w:p>
    <w:p w:rsidR="00C07A11" w:rsidRDefault="00C07A11">
      <w:pPr>
        <w:pStyle w:val="Verzeichnis2"/>
        <w:rPr>
          <w:rFonts w:asciiTheme="minorHAnsi" w:eastAsiaTheme="minorEastAsia" w:hAnsiTheme="minorHAnsi" w:cstheme="minorBidi"/>
          <w:sz w:val="22"/>
          <w:szCs w:val="22"/>
          <w:lang w:eastAsia="de-CH"/>
        </w:rPr>
      </w:pPr>
      <w:r>
        <w:rPr>
          <w:lang w:eastAsia="de-CH"/>
        </w:rPr>
        <w:t>6.1 Bildinformationen</w:t>
      </w:r>
      <w:r>
        <w:tab/>
      </w:r>
      <w:r>
        <w:fldChar w:fldCharType="begin"/>
      </w:r>
      <w:r>
        <w:instrText xml:space="preserve"> PAGEREF _Toc527889813 \h </w:instrText>
      </w:r>
      <w:r>
        <w:fldChar w:fldCharType="separate"/>
      </w:r>
      <w:r w:rsidR="0087318A">
        <w:t>21</w:t>
      </w:r>
      <w:r>
        <w:fldChar w:fldCharType="end"/>
      </w:r>
    </w:p>
    <w:p w:rsidR="006B6B2E" w:rsidRDefault="00397739" w:rsidP="00E07E4C">
      <w:r w:rsidRPr="00B130F1">
        <w:fldChar w:fldCharType="end"/>
      </w:r>
    </w:p>
    <w:bookmarkEnd w:id="25"/>
    <w:bookmarkEnd w:id="26"/>
    <w:p w:rsidR="00916BDE" w:rsidRDefault="00916BDE" w:rsidP="00E07E4C">
      <w:pPr>
        <w:rPr>
          <w:rFonts w:cs="Arial"/>
          <w:kern w:val="32"/>
          <w:sz w:val="32"/>
          <w:szCs w:val="32"/>
        </w:rPr>
      </w:pPr>
      <w:r>
        <w:br w:type="page"/>
      </w:r>
    </w:p>
    <w:p w:rsidR="00916BDE" w:rsidRDefault="00916BDE" w:rsidP="00717839">
      <w:pPr>
        <w:pStyle w:val="berschrift1"/>
      </w:pPr>
      <w:bookmarkStart w:id="28" w:name="_Toc527889796"/>
      <w:r>
        <w:lastRenderedPageBreak/>
        <w:t>Vision</w:t>
      </w:r>
      <w:bookmarkEnd w:id="28"/>
    </w:p>
    <w:p w:rsidR="00B745EE" w:rsidRDefault="00916BDE" w:rsidP="00E07E4C">
      <w:r>
        <w:t xml:space="preserve">Der </w:t>
      </w:r>
      <w:r w:rsidRPr="00E07E4C">
        <w:t>zukünftige</w:t>
      </w:r>
      <w:r>
        <w:t xml:space="preserve"> </w:t>
      </w:r>
      <w:proofErr w:type="spellStart"/>
      <w:r w:rsidR="007F47EF">
        <w:t>Flo</w:t>
      </w:r>
      <w:r w:rsidR="005340D5">
        <w:t>wers</w:t>
      </w:r>
      <w:proofErr w:type="spellEnd"/>
      <w:r w:rsidR="005340D5">
        <w:t xml:space="preserve"> &amp; </w:t>
      </w:r>
      <w:proofErr w:type="spellStart"/>
      <w:r w:rsidR="005340D5">
        <w:t>Decor</w:t>
      </w:r>
      <w:proofErr w:type="spellEnd"/>
      <w:r>
        <w:t xml:space="preserve"> Webauftritt, wird </w:t>
      </w:r>
      <w:r w:rsidR="00B745EE">
        <w:t>die beste Informationswebseite für den B</w:t>
      </w:r>
      <w:r w:rsidR="007F47EF">
        <w:t>ereich von Dekorationen mit Blu</w:t>
      </w:r>
      <w:r w:rsidR="00B745EE">
        <w:t>men für all möglichen Events</w:t>
      </w:r>
      <w:r w:rsidR="004E2513">
        <w:t>,</w:t>
      </w:r>
      <w:r w:rsidR="00B745EE">
        <w:t xml:space="preserve"> ob für Geschäfts- oder Privatkunden.</w:t>
      </w:r>
    </w:p>
    <w:p w:rsidR="00B745EE" w:rsidRDefault="00B745EE" w:rsidP="00E07E4C"/>
    <w:p w:rsidR="00916BDE" w:rsidRDefault="00916BDE" w:rsidP="00E07E4C">
      <w:pPr>
        <w:pStyle w:val="berschrift1"/>
      </w:pPr>
      <w:bookmarkStart w:id="29" w:name="_Toc516932650"/>
      <w:bookmarkStart w:id="30" w:name="_Toc527889797"/>
      <w:r>
        <w:t>Projektbeschreibung</w:t>
      </w:r>
      <w:bookmarkEnd w:id="29"/>
      <w:bookmarkEnd w:id="30"/>
    </w:p>
    <w:p w:rsidR="007F47EF" w:rsidRDefault="007F47EF" w:rsidP="00E07E4C">
      <w:r>
        <w:t xml:space="preserve">Die Firma </w:t>
      </w:r>
      <w:proofErr w:type="spellStart"/>
      <w:r>
        <w:t>Flowers</w:t>
      </w:r>
      <w:proofErr w:type="spellEnd"/>
      <w:r>
        <w:t xml:space="preserve"> &amp; </w:t>
      </w:r>
      <w:proofErr w:type="spellStart"/>
      <w:r>
        <w:t>Decor</w:t>
      </w:r>
      <w:proofErr w:type="spellEnd"/>
      <w:r>
        <w:t xml:space="preserve"> ist ein Startup bei dem 50% der neuen Kunden über den Webauftritt erreicht werden sollen. Dafür ist es wichtig, dass die Webseite nicht zu gross und zu viele Informationen enthält, sondern Zielgerecht und direkt für unsere Zielgruppe zugeschnitten sein soll. Dafür soll eine Hauptseite entstehen, mit einer grossen </w:t>
      </w:r>
      <w:proofErr w:type="spellStart"/>
      <w:r>
        <w:t>Slideshow</w:t>
      </w:r>
      <w:proofErr w:type="spellEnd"/>
      <w:r>
        <w:t xml:space="preserve"> von schönen kontrastreichen Blumenbildern. Dabei soll die Zielgruppe neugierig gemacht und einen WOW Effekt herbeigerufen werden. Die drei Unterseiten (</w:t>
      </w:r>
      <w:proofErr w:type="spellStart"/>
      <w:r>
        <w:t>Subsites</w:t>
      </w:r>
      <w:proofErr w:type="spellEnd"/>
      <w:r>
        <w:t xml:space="preserve">) sollen Informationen und eine Kontaktmöglichkeit beinhalten. </w:t>
      </w:r>
    </w:p>
    <w:p w:rsidR="007F47EF" w:rsidRDefault="007F47EF" w:rsidP="007F47EF">
      <w:r>
        <w:t xml:space="preserve">Die drei Unterseiten sollen wie folgt gegliedert werden. </w:t>
      </w:r>
    </w:p>
    <w:p w:rsidR="007F47EF" w:rsidRDefault="007F47EF" w:rsidP="007F47EF">
      <w:pPr>
        <w:pStyle w:val="Listenabsatz"/>
        <w:numPr>
          <w:ilvl w:val="0"/>
          <w:numId w:val="41"/>
        </w:numPr>
      </w:pPr>
      <w:r>
        <w:t>Portfolio:</w:t>
      </w:r>
      <w:r>
        <w:br/>
      </w:r>
      <w:r w:rsidR="00082F35">
        <w:t>Hier soll</w:t>
      </w:r>
      <w:r>
        <w:t xml:space="preserve"> eine Bildgalerie mit </w:t>
      </w:r>
      <w:r w:rsidR="00082F35">
        <w:t>den</w:t>
      </w:r>
      <w:r>
        <w:t xml:space="preserve"> Arbeiten </w:t>
      </w:r>
      <w:r w:rsidR="00082F35">
        <w:t xml:space="preserve">von </w:t>
      </w:r>
      <w:proofErr w:type="spellStart"/>
      <w:r w:rsidR="00082F35">
        <w:t>Flowers</w:t>
      </w:r>
      <w:proofErr w:type="spellEnd"/>
      <w:r w:rsidR="00082F35">
        <w:t xml:space="preserve"> &amp; </w:t>
      </w:r>
      <w:proofErr w:type="spellStart"/>
      <w:r w:rsidR="00082F35">
        <w:t>Decor</w:t>
      </w:r>
      <w:proofErr w:type="spellEnd"/>
      <w:r w:rsidR="00082F35">
        <w:t xml:space="preserve"> </w:t>
      </w:r>
      <w:r>
        <w:t>zu sehen</w:t>
      </w:r>
      <w:r w:rsidR="007F0FED">
        <w:t xml:space="preserve"> sein. Dabei </w:t>
      </w:r>
      <w:r w:rsidR="00082F35">
        <w:t xml:space="preserve">wird </w:t>
      </w:r>
      <w:r w:rsidR="007F0FED">
        <w:t>ein Spezialeffekt zum Einsatz</w:t>
      </w:r>
      <w:r w:rsidR="00082F35">
        <w:t xml:space="preserve"> </w:t>
      </w:r>
      <w:r w:rsidR="007F0FED">
        <w:t>kommen</w:t>
      </w:r>
      <w:r w:rsidR="00082F35">
        <w:t>,</w:t>
      </w:r>
      <w:r w:rsidR="007F0FED">
        <w:t xml:space="preserve"> </w:t>
      </w:r>
      <w:r w:rsidR="00082F35">
        <w:t xml:space="preserve">der </w:t>
      </w:r>
      <w:r w:rsidR="007F0FED">
        <w:t>die Webseite</w:t>
      </w:r>
      <w:r w:rsidR="00082F35">
        <w:t xml:space="preserve"> und Arbeiten noch weiter aufwertet und interessanter macht.</w:t>
      </w:r>
    </w:p>
    <w:p w:rsidR="007F0FED" w:rsidRDefault="007F0FED" w:rsidP="007F0FED">
      <w:pPr>
        <w:pStyle w:val="Listenabsatz"/>
        <w:numPr>
          <w:ilvl w:val="0"/>
          <w:numId w:val="41"/>
        </w:numPr>
      </w:pPr>
      <w:proofErr w:type="spellStart"/>
      <w:r>
        <w:t>About</w:t>
      </w:r>
      <w:proofErr w:type="spellEnd"/>
      <w:r>
        <w:t>:</w:t>
      </w:r>
      <w:r>
        <w:br/>
        <w:t>Hier wird die Firmentätigkeit beschrieben</w:t>
      </w:r>
      <w:r w:rsidR="00082F35">
        <w:t xml:space="preserve"> werden</w:t>
      </w:r>
      <w:r>
        <w:t xml:space="preserve"> und </w:t>
      </w:r>
      <w:r w:rsidR="00082F35">
        <w:t>soll</w:t>
      </w:r>
      <w:r>
        <w:t xml:space="preserve"> mit einem </w:t>
      </w:r>
      <w:proofErr w:type="spellStart"/>
      <w:r>
        <w:t>Parallax</w:t>
      </w:r>
      <w:proofErr w:type="spellEnd"/>
      <w:r>
        <w:t>-Effekt ausgestattet</w:t>
      </w:r>
      <w:r w:rsidR="00082F35">
        <w:t xml:space="preserve"> werden</w:t>
      </w:r>
      <w:r>
        <w:t xml:space="preserve">. </w:t>
      </w:r>
    </w:p>
    <w:p w:rsidR="007F0FED" w:rsidRDefault="007F0FED" w:rsidP="007F0FED">
      <w:pPr>
        <w:pStyle w:val="Listenabsatz"/>
        <w:numPr>
          <w:ilvl w:val="0"/>
          <w:numId w:val="41"/>
        </w:numPr>
      </w:pPr>
      <w:proofErr w:type="spellStart"/>
      <w:r>
        <w:t>Contact</w:t>
      </w:r>
      <w:proofErr w:type="spellEnd"/>
      <w:r>
        <w:t xml:space="preserve"> </w:t>
      </w:r>
      <w:proofErr w:type="spellStart"/>
      <w:r>
        <w:t>us</w:t>
      </w:r>
      <w:proofErr w:type="spellEnd"/>
      <w:r>
        <w:t>:</w:t>
      </w:r>
      <w:r>
        <w:br/>
        <w:t xml:space="preserve">Hier </w:t>
      </w:r>
      <w:r w:rsidR="00082F35">
        <w:t>soll</w:t>
      </w:r>
      <w:r>
        <w:t xml:space="preserve"> die </w:t>
      </w:r>
      <w:proofErr w:type="spellStart"/>
      <w:r>
        <w:t>Flowers</w:t>
      </w:r>
      <w:proofErr w:type="spellEnd"/>
      <w:r>
        <w:t xml:space="preserve"> &amp; </w:t>
      </w:r>
      <w:proofErr w:type="spellStart"/>
      <w:r>
        <w:t>Decor</w:t>
      </w:r>
      <w:proofErr w:type="spellEnd"/>
      <w:r>
        <w:t xml:space="preserve"> </w:t>
      </w:r>
      <w:r w:rsidR="00082F35">
        <w:t>Koordination</w:t>
      </w:r>
      <w:r>
        <w:t xml:space="preserve"> angezeigt</w:t>
      </w:r>
      <w:r w:rsidR="00082F35">
        <w:t xml:space="preserve"> werden.</w:t>
      </w:r>
      <w:r>
        <w:t xml:space="preserve"> </w:t>
      </w:r>
      <w:r w:rsidR="00082F35">
        <w:t>Zusätzlich wird</w:t>
      </w:r>
      <w:r>
        <w:t xml:space="preserve"> </w:t>
      </w:r>
      <w:r w:rsidR="00082F35">
        <w:t xml:space="preserve">diese Unterseite </w:t>
      </w:r>
      <w:r>
        <w:t xml:space="preserve">mit einem Kontaktformular </w:t>
      </w:r>
      <w:r w:rsidR="00082F35">
        <w:t>ausgestattet</w:t>
      </w:r>
      <w:r>
        <w:t xml:space="preserve">. Dabei </w:t>
      </w:r>
      <w:r w:rsidR="00082F35">
        <w:t>sollen falscheingaben vermieden werden indem die Eingabe geprüft werden</w:t>
      </w:r>
      <w:r w:rsidR="00DC46EF">
        <w:t>.</w:t>
      </w:r>
      <w:r>
        <w:t xml:space="preserve"> Eine Newsletter </w:t>
      </w:r>
      <w:proofErr w:type="spellStart"/>
      <w:r>
        <w:t>Subscribe</w:t>
      </w:r>
      <w:proofErr w:type="spellEnd"/>
      <w:r>
        <w:t xml:space="preserve"> Möglichkeit soll bestehen und Standartmässig aktiv ausgewählt sein.</w:t>
      </w:r>
    </w:p>
    <w:p w:rsidR="007F0FED" w:rsidRPr="00DE0C57" w:rsidRDefault="007F0FED" w:rsidP="00DE0C57">
      <w:bookmarkStart w:id="31" w:name="_Toc516932651"/>
      <w:r>
        <w:br w:type="page"/>
      </w:r>
    </w:p>
    <w:p w:rsidR="00DE0C57" w:rsidRDefault="00DE0C57" w:rsidP="00082F35">
      <w:pPr>
        <w:pStyle w:val="berschrift1"/>
      </w:pPr>
      <w:bookmarkStart w:id="32" w:name="_Toc516932652"/>
      <w:bookmarkStart w:id="33" w:name="_Toc527889798"/>
      <w:bookmarkEnd w:id="31"/>
      <w:r>
        <w:lastRenderedPageBreak/>
        <w:t>Projektanforderungen</w:t>
      </w:r>
      <w:bookmarkEnd w:id="33"/>
    </w:p>
    <w:p w:rsidR="00916BDE" w:rsidRDefault="00916BDE" w:rsidP="00DE0C57">
      <w:pPr>
        <w:pStyle w:val="berschrift2"/>
      </w:pPr>
      <w:bookmarkStart w:id="34" w:name="_Toc527889799"/>
      <w:r>
        <w:t>Zielgruppedefinition</w:t>
      </w:r>
      <w:bookmarkEnd w:id="32"/>
      <w:bookmarkEnd w:id="34"/>
    </w:p>
    <w:p w:rsidR="00916BDE" w:rsidRDefault="00916BDE" w:rsidP="0010786C">
      <w:pPr>
        <w:pStyle w:val="KeinLeerraum"/>
        <w:jc w:val="left"/>
      </w:pPr>
      <w:r>
        <w:t>In der folgenden Tabelle wurden die Zielgruppen definiert:</w:t>
      </w:r>
    </w:p>
    <w:p w:rsidR="0010786C" w:rsidRDefault="0010786C" w:rsidP="0010786C">
      <w:pPr>
        <w:pStyle w:val="KeinLeerraum"/>
        <w:jc w:val="left"/>
      </w:pPr>
    </w:p>
    <w:tbl>
      <w:tblPr>
        <w:tblStyle w:val="Gitternetztabelle5dunkel"/>
        <w:tblW w:w="5000" w:type="pct"/>
        <w:tblLook w:val="0480" w:firstRow="0" w:lastRow="0" w:firstColumn="1" w:lastColumn="0" w:noHBand="0" w:noVBand="1"/>
      </w:tblPr>
      <w:tblGrid>
        <w:gridCol w:w="3251"/>
        <w:gridCol w:w="5242"/>
      </w:tblGrid>
      <w:tr w:rsidR="00916BDE" w:rsidTr="0010786C">
        <w:trPr>
          <w:cnfStyle w:val="000000100000" w:firstRow="0" w:lastRow="0" w:firstColumn="0" w:lastColumn="0" w:oddVBand="0" w:evenVBand="0" w:oddHBand="1" w:evenHBand="0" w:firstRowFirstColumn="0" w:firstRowLastColumn="0" w:lastRowFirstColumn="0" w:lastRowLastColumn="0"/>
          <w:cantSplit/>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916BDE" w:rsidRPr="0010786C" w:rsidRDefault="00916BDE" w:rsidP="00934B64">
            <w:pPr>
              <w:pStyle w:val="KeinLeerraum"/>
              <w:jc w:val="left"/>
            </w:pPr>
            <w:r w:rsidRPr="0010786C">
              <w:t>Alter/Altersgruppe:</w:t>
            </w:r>
          </w:p>
        </w:tc>
        <w:tc>
          <w:tcPr>
            <w:tcW w:w="3086" w:type="pct"/>
            <w:vAlign w:val="center"/>
          </w:tcPr>
          <w:p w:rsidR="00916BDE" w:rsidRPr="0024157E" w:rsidRDefault="00434437" w:rsidP="00934B64">
            <w:pPr>
              <w:pStyle w:val="KeinLeerraum"/>
              <w:jc w:val="left"/>
              <w:cnfStyle w:val="000000100000" w:firstRow="0" w:lastRow="0" w:firstColumn="0" w:lastColumn="0" w:oddVBand="0" w:evenVBand="0" w:oddHBand="1" w:evenHBand="0" w:firstRowFirstColumn="0" w:firstRowLastColumn="0" w:lastRowFirstColumn="0" w:lastRowLastColumn="0"/>
            </w:pPr>
            <w:r>
              <w:t xml:space="preserve">Ab 18 - 99 </w:t>
            </w:r>
          </w:p>
        </w:tc>
      </w:tr>
      <w:tr w:rsidR="007F0FED" w:rsidTr="0010786C">
        <w:trPr>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7F0FED" w:rsidRPr="0010786C" w:rsidRDefault="00434437" w:rsidP="00934B64">
            <w:pPr>
              <w:pStyle w:val="KeinLeerraum"/>
              <w:jc w:val="left"/>
            </w:pPr>
            <w:r w:rsidRPr="0010786C">
              <w:t>Personen:</w:t>
            </w:r>
          </w:p>
        </w:tc>
        <w:tc>
          <w:tcPr>
            <w:tcW w:w="3086" w:type="pct"/>
            <w:vAlign w:val="center"/>
          </w:tcPr>
          <w:p w:rsidR="007F0FED" w:rsidRPr="0010786C" w:rsidRDefault="00434437" w:rsidP="00934B64">
            <w:pPr>
              <w:pStyle w:val="KeinLeerraum"/>
              <w:jc w:val="left"/>
              <w:cnfStyle w:val="000000000000" w:firstRow="0" w:lastRow="0" w:firstColumn="0" w:lastColumn="0" w:oddVBand="0" w:evenVBand="0" w:oddHBand="0" w:evenHBand="0" w:firstRowFirstColumn="0" w:firstRowLastColumn="0" w:lastRowFirstColumn="0" w:lastRowLastColumn="0"/>
            </w:pPr>
            <w:r w:rsidRPr="0010786C">
              <w:t>Natürliche und juristische Personen</w:t>
            </w:r>
          </w:p>
        </w:tc>
      </w:tr>
      <w:tr w:rsidR="00916BDE" w:rsidTr="0010786C">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916BDE" w:rsidRPr="0010786C" w:rsidRDefault="00916BDE" w:rsidP="00934B64">
            <w:pPr>
              <w:pStyle w:val="KeinLeerraum"/>
              <w:jc w:val="left"/>
            </w:pPr>
            <w:r w:rsidRPr="0010786C">
              <w:t>Familienstand</w:t>
            </w:r>
          </w:p>
        </w:tc>
        <w:tc>
          <w:tcPr>
            <w:tcW w:w="3086" w:type="pct"/>
            <w:vAlign w:val="center"/>
          </w:tcPr>
          <w:p w:rsidR="00916BDE" w:rsidRPr="0024157E" w:rsidRDefault="00434437" w:rsidP="00434437">
            <w:pPr>
              <w:pStyle w:val="KeinLeerraum"/>
              <w:jc w:val="left"/>
              <w:cnfStyle w:val="000000100000" w:firstRow="0" w:lastRow="0" w:firstColumn="0" w:lastColumn="0" w:oddVBand="0" w:evenVBand="0" w:oddHBand="1" w:evenHBand="0" w:firstRowFirstColumn="0" w:firstRowLastColumn="0" w:lastRowFirstColumn="0" w:lastRowLastColumn="0"/>
            </w:pPr>
            <w:r w:rsidRPr="0010786C">
              <w:t xml:space="preserve">Alle </w:t>
            </w:r>
          </w:p>
        </w:tc>
      </w:tr>
      <w:tr w:rsidR="00916BDE" w:rsidTr="0010786C">
        <w:trPr>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916BDE" w:rsidRPr="0010786C" w:rsidRDefault="00916BDE" w:rsidP="00934B64">
            <w:pPr>
              <w:pStyle w:val="KeinLeerraum"/>
              <w:jc w:val="left"/>
            </w:pPr>
            <w:r w:rsidRPr="0010786C">
              <w:t>Einkommen</w:t>
            </w:r>
            <w:r w:rsidR="004E2513">
              <w:t xml:space="preserve"> / Budget</w:t>
            </w:r>
          </w:p>
        </w:tc>
        <w:tc>
          <w:tcPr>
            <w:tcW w:w="3086" w:type="pct"/>
            <w:vAlign w:val="center"/>
          </w:tcPr>
          <w:p w:rsidR="00916BDE" w:rsidRPr="0024157E" w:rsidRDefault="00916BDE" w:rsidP="00934B64">
            <w:pPr>
              <w:pStyle w:val="KeinLeerraum"/>
              <w:jc w:val="left"/>
              <w:cnfStyle w:val="000000000000" w:firstRow="0" w:lastRow="0" w:firstColumn="0" w:lastColumn="0" w:oddVBand="0" w:evenVBand="0" w:oddHBand="0" w:evenHBand="0" w:firstRowFirstColumn="0" w:firstRowLastColumn="0" w:lastRowFirstColumn="0" w:lastRowLastColumn="0"/>
            </w:pPr>
            <w:r w:rsidRPr="0010786C">
              <w:t>Mittelschicht</w:t>
            </w:r>
            <w:r w:rsidR="00434437" w:rsidRPr="0010786C">
              <w:t xml:space="preserve"> </w:t>
            </w:r>
            <w:r w:rsidR="004E2513">
              <w:t>/ Mittleres Budget</w:t>
            </w:r>
          </w:p>
        </w:tc>
      </w:tr>
      <w:tr w:rsidR="00916BDE" w:rsidTr="0010786C">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916BDE" w:rsidRPr="0010786C" w:rsidRDefault="00916BDE" w:rsidP="00934B64">
            <w:pPr>
              <w:pStyle w:val="KeinLeerraum"/>
              <w:jc w:val="left"/>
            </w:pPr>
            <w:r w:rsidRPr="0010786C">
              <w:t xml:space="preserve">Wohnort / Einzugsgebiet </w:t>
            </w:r>
          </w:p>
        </w:tc>
        <w:tc>
          <w:tcPr>
            <w:tcW w:w="3086" w:type="pct"/>
            <w:vAlign w:val="center"/>
          </w:tcPr>
          <w:p w:rsidR="00916BDE" w:rsidRPr="0024157E" w:rsidRDefault="00434437" w:rsidP="00FB1080">
            <w:pPr>
              <w:pStyle w:val="KeinLeerraum"/>
              <w:jc w:val="left"/>
              <w:cnfStyle w:val="000000100000" w:firstRow="0" w:lastRow="0" w:firstColumn="0" w:lastColumn="0" w:oddVBand="0" w:evenVBand="0" w:oddHBand="1" w:evenHBand="0" w:firstRowFirstColumn="0" w:firstRowLastColumn="0" w:lastRowFirstColumn="0" w:lastRowLastColumn="0"/>
            </w:pPr>
            <w:r w:rsidRPr="0010786C">
              <w:t>London City</w:t>
            </w:r>
            <w:r w:rsidR="00916BDE" w:rsidRPr="0010786C">
              <w:t xml:space="preserve"> </w:t>
            </w:r>
            <w:r w:rsidRPr="0010786C">
              <w:t>und Um</w:t>
            </w:r>
            <w:r w:rsidR="00FB1080" w:rsidRPr="0010786C">
              <w:t>g</w:t>
            </w:r>
            <w:r w:rsidRPr="0010786C">
              <w:t>ebung</w:t>
            </w:r>
          </w:p>
        </w:tc>
      </w:tr>
      <w:tr w:rsidR="00434437" w:rsidTr="0010786C">
        <w:trPr>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434437" w:rsidRPr="0010786C" w:rsidRDefault="00434437" w:rsidP="00934B64">
            <w:pPr>
              <w:pStyle w:val="KeinLeerraum"/>
              <w:jc w:val="left"/>
            </w:pPr>
            <w:r w:rsidRPr="0010786C">
              <w:t>Sprachraum</w:t>
            </w:r>
          </w:p>
        </w:tc>
        <w:tc>
          <w:tcPr>
            <w:tcW w:w="3086" w:type="pct"/>
            <w:vAlign w:val="center"/>
          </w:tcPr>
          <w:p w:rsidR="00434437" w:rsidRPr="0010786C" w:rsidRDefault="00434437" w:rsidP="00934B64">
            <w:pPr>
              <w:pStyle w:val="KeinLeerraum"/>
              <w:jc w:val="left"/>
              <w:cnfStyle w:val="000000000000" w:firstRow="0" w:lastRow="0" w:firstColumn="0" w:lastColumn="0" w:oddVBand="0" w:evenVBand="0" w:oddHBand="0" w:evenHBand="0" w:firstRowFirstColumn="0" w:firstRowLastColumn="0" w:lastRowFirstColumn="0" w:lastRowLastColumn="0"/>
            </w:pPr>
            <w:r w:rsidRPr="0010786C">
              <w:t>Englisch</w:t>
            </w:r>
          </w:p>
        </w:tc>
      </w:tr>
      <w:tr w:rsidR="00916BDE" w:rsidTr="0010786C">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916BDE" w:rsidRPr="0010786C" w:rsidRDefault="00916BDE" w:rsidP="00934B64">
            <w:pPr>
              <w:pStyle w:val="KeinLeerraum"/>
              <w:jc w:val="left"/>
            </w:pPr>
            <w:r w:rsidRPr="0010786C">
              <w:t>Konsumverhalten</w:t>
            </w:r>
          </w:p>
        </w:tc>
        <w:tc>
          <w:tcPr>
            <w:tcW w:w="3086" w:type="pct"/>
            <w:vAlign w:val="center"/>
          </w:tcPr>
          <w:p w:rsidR="00916BDE" w:rsidRPr="0010786C" w:rsidRDefault="001C05E2" w:rsidP="00934B64">
            <w:pPr>
              <w:pStyle w:val="KeinLeerraum"/>
              <w:jc w:val="left"/>
              <w:cnfStyle w:val="000000100000" w:firstRow="0" w:lastRow="0" w:firstColumn="0" w:lastColumn="0" w:oddVBand="0" w:evenVBand="0" w:oddHBand="1" w:evenHBand="0" w:firstRowFirstColumn="0" w:firstRowLastColumn="0" w:lastRowFirstColumn="0" w:lastRowLastColumn="0"/>
            </w:pPr>
            <w:r w:rsidRPr="0010786C">
              <w:t>Abwechslung suchendes Kaufverhalten</w:t>
            </w:r>
          </w:p>
        </w:tc>
      </w:tr>
      <w:tr w:rsidR="00916BDE" w:rsidTr="0010786C">
        <w:trPr>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916BDE" w:rsidRPr="0010786C" w:rsidRDefault="00916BDE" w:rsidP="00934B64">
            <w:pPr>
              <w:pStyle w:val="KeinLeerraum"/>
              <w:jc w:val="left"/>
            </w:pPr>
            <w:r w:rsidRPr="0010786C">
              <w:t>Bedürfnisse</w:t>
            </w:r>
          </w:p>
        </w:tc>
        <w:tc>
          <w:tcPr>
            <w:tcW w:w="3086" w:type="pct"/>
            <w:vAlign w:val="center"/>
          </w:tcPr>
          <w:p w:rsidR="00916BDE" w:rsidRPr="0010786C" w:rsidRDefault="00434437" w:rsidP="00434437">
            <w:pPr>
              <w:pStyle w:val="KeinLeerraum"/>
              <w:jc w:val="left"/>
              <w:cnfStyle w:val="000000000000" w:firstRow="0" w:lastRow="0" w:firstColumn="0" w:lastColumn="0" w:oddVBand="0" w:evenVBand="0" w:oddHBand="0" w:evenHBand="0" w:firstRowFirstColumn="0" w:firstRowLastColumn="0" w:lastRowFirstColumn="0" w:lastRowLastColumn="0"/>
            </w:pPr>
            <w:r w:rsidRPr="0010786C">
              <w:t xml:space="preserve">Freude an schönen Dinge, Unvergessliche Feier mit </w:t>
            </w:r>
            <w:r w:rsidR="001C05E2" w:rsidRPr="0010786C">
              <w:t>Emotionen, ein Auge für Details</w:t>
            </w:r>
          </w:p>
        </w:tc>
      </w:tr>
      <w:tr w:rsidR="00916BDE" w:rsidTr="0010786C">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916BDE" w:rsidRPr="0010786C" w:rsidRDefault="00916BDE" w:rsidP="00934B64">
            <w:pPr>
              <w:pStyle w:val="KeinLeerraum"/>
              <w:jc w:val="left"/>
            </w:pPr>
            <w:r w:rsidRPr="0010786C">
              <w:t>Ethische Werte</w:t>
            </w:r>
          </w:p>
        </w:tc>
        <w:tc>
          <w:tcPr>
            <w:tcW w:w="3086" w:type="pct"/>
            <w:vAlign w:val="center"/>
          </w:tcPr>
          <w:p w:rsidR="00916BDE" w:rsidRPr="0010786C" w:rsidRDefault="00434437" w:rsidP="00934B64">
            <w:pPr>
              <w:pStyle w:val="KeinLeerraum"/>
              <w:jc w:val="left"/>
              <w:cnfStyle w:val="000000100000" w:firstRow="0" w:lastRow="0" w:firstColumn="0" w:lastColumn="0" w:oddVBand="0" w:evenVBand="0" w:oddHBand="1" w:evenHBand="0" w:firstRowFirstColumn="0" w:firstRowLastColumn="0" w:lastRowFirstColumn="0" w:lastRowLastColumn="0"/>
            </w:pPr>
            <w:r w:rsidRPr="0010786C">
              <w:t>Sich selbst in einem guten Licht präsentieren</w:t>
            </w:r>
          </w:p>
        </w:tc>
      </w:tr>
      <w:tr w:rsidR="00916BDE" w:rsidTr="0010786C">
        <w:trPr>
          <w:trHeight w:val="624"/>
        </w:trPr>
        <w:tc>
          <w:tcPr>
            <w:cnfStyle w:val="001000000000" w:firstRow="0" w:lastRow="0" w:firstColumn="1" w:lastColumn="0" w:oddVBand="0" w:evenVBand="0" w:oddHBand="0" w:evenHBand="0" w:firstRowFirstColumn="0" w:firstRowLastColumn="0" w:lastRowFirstColumn="0" w:lastRowLastColumn="0"/>
            <w:tcW w:w="1914" w:type="pct"/>
            <w:shd w:val="clear" w:color="auto" w:fill="404040" w:themeFill="text1" w:themeFillTint="BF"/>
            <w:noWrap/>
            <w:vAlign w:val="center"/>
          </w:tcPr>
          <w:p w:rsidR="00916BDE" w:rsidRPr="0010786C" w:rsidRDefault="00916BDE" w:rsidP="00934B64">
            <w:pPr>
              <w:pStyle w:val="KeinLeerraum"/>
              <w:jc w:val="left"/>
            </w:pPr>
            <w:r w:rsidRPr="0010786C">
              <w:t>Lifestyle</w:t>
            </w:r>
          </w:p>
        </w:tc>
        <w:tc>
          <w:tcPr>
            <w:tcW w:w="3086" w:type="pct"/>
            <w:vAlign w:val="center"/>
          </w:tcPr>
          <w:p w:rsidR="00916BDE" w:rsidRPr="0010786C" w:rsidRDefault="00434437" w:rsidP="00934B64">
            <w:pPr>
              <w:pStyle w:val="KeinLeerraum"/>
              <w:jc w:val="left"/>
              <w:cnfStyle w:val="000000000000" w:firstRow="0" w:lastRow="0" w:firstColumn="0" w:lastColumn="0" w:oddVBand="0" w:evenVBand="0" w:oddHBand="0" w:evenHBand="0" w:firstRowFirstColumn="0" w:firstRowLastColumn="0" w:lastRowFirstColumn="0" w:lastRowLastColumn="0"/>
            </w:pPr>
            <w:r>
              <w:t xml:space="preserve">Beschäftigt mit Arbeit, Familie, Reisen etc. und lassen gerne Events von Experten Organisieren. </w:t>
            </w:r>
          </w:p>
        </w:tc>
      </w:tr>
    </w:tbl>
    <w:p w:rsidR="00916BDE" w:rsidRDefault="00916BDE" w:rsidP="00916BDE">
      <w:pPr>
        <w:pStyle w:val="KeinLeerraum"/>
      </w:pPr>
    </w:p>
    <w:p w:rsidR="001C05E2" w:rsidRDefault="001C05E2" w:rsidP="00916BDE">
      <w:pPr>
        <w:pStyle w:val="KeinLeerraum"/>
      </w:pPr>
    </w:p>
    <w:p w:rsidR="00DE0C57" w:rsidRDefault="00DE0C57">
      <w:pPr>
        <w:widowControl/>
        <w:spacing w:after="0" w:line="240" w:lineRule="auto"/>
        <w:jc w:val="left"/>
      </w:pPr>
      <w:r>
        <w:br w:type="page"/>
      </w:r>
    </w:p>
    <w:p w:rsidR="00DE0C57" w:rsidRDefault="00DE0C57" w:rsidP="00DE0C57">
      <w:pPr>
        <w:pStyle w:val="berschrift2"/>
      </w:pPr>
      <w:bookmarkStart w:id="35" w:name="_Toc527889800"/>
      <w:r w:rsidRPr="00DE0C57">
        <w:lastRenderedPageBreak/>
        <w:t>Anforderungen an die Webseite</w:t>
      </w:r>
      <w:bookmarkEnd w:id="35"/>
    </w:p>
    <w:p w:rsidR="00DE0C57" w:rsidRDefault="00DE0C57" w:rsidP="00DE0C57">
      <w:pPr>
        <w:pStyle w:val="Textkrper"/>
      </w:pPr>
      <w:r w:rsidRPr="00DE0C57">
        <w:t xml:space="preserve">Die Webseite von </w:t>
      </w:r>
      <w:proofErr w:type="spellStart"/>
      <w:r>
        <w:t>Flowers</w:t>
      </w:r>
      <w:proofErr w:type="spellEnd"/>
      <w:r>
        <w:t xml:space="preserve"> &amp; </w:t>
      </w:r>
      <w:proofErr w:type="spellStart"/>
      <w:r>
        <w:t>Decor</w:t>
      </w:r>
      <w:proofErr w:type="spellEnd"/>
      <w:r w:rsidRPr="00DE0C57">
        <w:t xml:space="preserve"> sollen folgende Kriterien erfüllen und ist nach der Priorität (höchste Priorität zuerst) aufgelistet.</w:t>
      </w:r>
    </w:p>
    <w:p w:rsidR="0010786C" w:rsidRDefault="00DE0C57" w:rsidP="0010786C">
      <w:pPr>
        <w:pStyle w:val="Textkrper"/>
        <w:numPr>
          <w:ilvl w:val="0"/>
          <w:numId w:val="38"/>
        </w:numPr>
        <w:jc w:val="left"/>
      </w:pPr>
      <w:r>
        <w:t>Korrekte Anzeige:</w:t>
      </w:r>
      <w:r>
        <w:br/>
      </w:r>
      <w:r w:rsidR="0010786C">
        <w:t xml:space="preserve">- </w:t>
      </w:r>
      <w:r>
        <w:t xml:space="preserve">Cross-Browser </w:t>
      </w:r>
      <w:r w:rsidR="0010786C">
        <w:br/>
        <w:t xml:space="preserve">- </w:t>
      </w:r>
      <w:proofErr w:type="spellStart"/>
      <w:r w:rsidR="0010786C">
        <w:t>Responsive</w:t>
      </w:r>
      <w:proofErr w:type="spellEnd"/>
      <w:r w:rsidR="0010786C">
        <w:t xml:space="preserve"> Design mit drei Breakpoint für Desktop, Tablet und Smartphone.</w:t>
      </w:r>
    </w:p>
    <w:p w:rsidR="0010786C" w:rsidRDefault="0010786C" w:rsidP="0010786C">
      <w:pPr>
        <w:pStyle w:val="Textkrper"/>
        <w:numPr>
          <w:ilvl w:val="0"/>
          <w:numId w:val="38"/>
        </w:numPr>
        <w:jc w:val="left"/>
      </w:pPr>
      <w:r>
        <w:t>Strukturierte Informationen</w:t>
      </w:r>
      <w:r>
        <w:br/>
        <w:t>Schneller Zugriff und kurze Wege zu den gesuchten Informationen</w:t>
      </w:r>
    </w:p>
    <w:p w:rsidR="0010786C" w:rsidRDefault="0010786C" w:rsidP="0010786C">
      <w:pPr>
        <w:pStyle w:val="Textkrper"/>
        <w:numPr>
          <w:ilvl w:val="0"/>
          <w:numId w:val="38"/>
        </w:numPr>
        <w:jc w:val="left"/>
      </w:pPr>
      <w:r>
        <w:t xml:space="preserve">Die Webseite muss eine Woche nach der Aufschaltung über den Name </w:t>
      </w:r>
      <w:proofErr w:type="spellStart"/>
      <w:r>
        <w:t>Flowers</w:t>
      </w:r>
      <w:proofErr w:type="spellEnd"/>
      <w:r>
        <w:t xml:space="preserve"> &amp; </w:t>
      </w:r>
      <w:proofErr w:type="spellStart"/>
      <w:r>
        <w:t>Decor</w:t>
      </w:r>
      <w:proofErr w:type="spellEnd"/>
      <w:r>
        <w:t xml:space="preserve"> über Google in den Top 3 erscheinen.</w:t>
      </w:r>
    </w:p>
    <w:p w:rsidR="0010786C" w:rsidRDefault="0010786C" w:rsidP="0010786C">
      <w:pPr>
        <w:pStyle w:val="Textkrper"/>
        <w:numPr>
          <w:ilvl w:val="0"/>
          <w:numId w:val="38"/>
        </w:numPr>
        <w:jc w:val="left"/>
      </w:pPr>
      <w:r>
        <w:t xml:space="preserve">Die Webseite von </w:t>
      </w:r>
      <w:proofErr w:type="spellStart"/>
      <w:r w:rsidRPr="0010786C">
        <w:t>Flowers</w:t>
      </w:r>
      <w:proofErr w:type="spellEnd"/>
      <w:r w:rsidRPr="0010786C">
        <w:t xml:space="preserve"> &amp; </w:t>
      </w:r>
      <w:proofErr w:type="spellStart"/>
      <w:r w:rsidRPr="0010786C">
        <w:t>Decor</w:t>
      </w:r>
      <w:proofErr w:type="spellEnd"/>
      <w:r w:rsidRPr="0010786C">
        <w:t xml:space="preserve"> </w:t>
      </w:r>
      <w:r>
        <w:t>soll ein modernes, minimalistisch und klares Design haben.</w:t>
      </w:r>
    </w:p>
    <w:p w:rsidR="0010786C" w:rsidRDefault="0010786C" w:rsidP="0010786C">
      <w:pPr>
        <w:pStyle w:val="Textkrper"/>
        <w:numPr>
          <w:ilvl w:val="0"/>
          <w:numId w:val="38"/>
        </w:numPr>
        <w:jc w:val="left"/>
      </w:pPr>
      <w:r>
        <w:t>Die Webseite muss eine kurze Ladezeit (&lt; 1 Sek) bei hoher Kapazität (&gt; 1'000 Besucher) aufweisen</w:t>
      </w:r>
    </w:p>
    <w:p w:rsidR="0010786C" w:rsidRDefault="0010786C" w:rsidP="0010786C">
      <w:pPr>
        <w:pStyle w:val="Textkrper"/>
        <w:numPr>
          <w:ilvl w:val="0"/>
          <w:numId w:val="38"/>
        </w:numPr>
        <w:jc w:val="left"/>
      </w:pPr>
      <w:r>
        <w:t>Barrierefreiheit muss die Webseite unterstützen</w:t>
      </w:r>
    </w:p>
    <w:p w:rsidR="0010786C" w:rsidRDefault="0010786C" w:rsidP="0010786C">
      <w:pPr>
        <w:pStyle w:val="Textkrper"/>
        <w:numPr>
          <w:ilvl w:val="0"/>
          <w:numId w:val="38"/>
        </w:numPr>
        <w:jc w:val="left"/>
      </w:pPr>
      <w:r>
        <w:t>Die Webseite soll eine Verfügbarkeit von 99,98% Aufweisen</w:t>
      </w:r>
    </w:p>
    <w:p w:rsidR="0010786C" w:rsidRDefault="0010786C" w:rsidP="0010786C">
      <w:pPr>
        <w:pStyle w:val="Textkrper"/>
        <w:numPr>
          <w:ilvl w:val="0"/>
          <w:numId w:val="38"/>
        </w:numPr>
        <w:jc w:val="left"/>
      </w:pPr>
      <w:r>
        <w:t>Die Sprache wird der Webseite wird Englisch sein</w:t>
      </w:r>
    </w:p>
    <w:p w:rsidR="00DE0C57" w:rsidRDefault="00DE0C57" w:rsidP="00DE0C57">
      <w:pPr>
        <w:pStyle w:val="Textkrper"/>
      </w:pPr>
    </w:p>
    <w:p w:rsidR="00DE0C57" w:rsidRPr="00DE0C57" w:rsidRDefault="00DE0C57" w:rsidP="00DE0C57">
      <w:pPr>
        <w:pStyle w:val="Textkrper"/>
      </w:pPr>
    </w:p>
    <w:p w:rsidR="00916BDE" w:rsidRPr="00082F35" w:rsidRDefault="00916BDE" w:rsidP="00DE0C57">
      <w:pPr>
        <w:pStyle w:val="berschrift2"/>
      </w:pPr>
      <w:r>
        <w:br w:type="page"/>
      </w:r>
    </w:p>
    <w:p w:rsidR="00916BDE" w:rsidRDefault="00916BDE" w:rsidP="00E07E4C">
      <w:pPr>
        <w:pStyle w:val="berschrift1"/>
      </w:pPr>
      <w:bookmarkStart w:id="36" w:name="_Toc516932654"/>
      <w:bookmarkStart w:id="37" w:name="_Toc527889801"/>
      <w:r>
        <w:lastRenderedPageBreak/>
        <w:t>Inhaltselemente</w:t>
      </w:r>
      <w:bookmarkEnd w:id="36"/>
      <w:bookmarkEnd w:id="37"/>
    </w:p>
    <w:p w:rsidR="00916BDE" w:rsidRPr="004170A0" w:rsidRDefault="00916BDE" w:rsidP="00E07E4C">
      <w:pPr>
        <w:pStyle w:val="berschrift2"/>
      </w:pPr>
      <w:bookmarkStart w:id="38" w:name="_Ref516931492"/>
      <w:bookmarkStart w:id="39" w:name="_Toc516932655"/>
      <w:bookmarkStart w:id="40" w:name="_Toc527889802"/>
      <w:r>
        <w:t>Sitemap</w:t>
      </w:r>
      <w:bookmarkEnd w:id="38"/>
      <w:bookmarkEnd w:id="39"/>
      <w:bookmarkEnd w:id="40"/>
    </w:p>
    <w:p w:rsidR="00916BDE" w:rsidRDefault="0010786C" w:rsidP="0010786C">
      <w:pPr>
        <w:pStyle w:val="Textkrper"/>
      </w:pPr>
      <w:r>
        <w:rPr>
          <w:noProof/>
          <w:lang w:eastAsia="de-CH"/>
        </w:rPr>
        <w:drawing>
          <wp:inline distT="0" distB="0" distL="0" distR="0" wp14:anchorId="75581995" wp14:editId="4FDA6044">
            <wp:extent cx="5518297" cy="2126512"/>
            <wp:effectExtent l="38100" t="0" r="6350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916BDE" w:rsidRDefault="00916BDE" w:rsidP="00E07E4C">
      <w:pPr>
        <w:pStyle w:val="berschrift2"/>
      </w:pPr>
      <w:bookmarkStart w:id="41" w:name="_Toc516932656"/>
      <w:bookmarkStart w:id="42" w:name="_Toc527889803"/>
      <w:r>
        <w:t>Schrift</w:t>
      </w:r>
      <w:bookmarkEnd w:id="41"/>
      <w:bookmarkEnd w:id="42"/>
    </w:p>
    <w:p w:rsidR="00916BDE" w:rsidRDefault="00916BDE" w:rsidP="00E07E4C">
      <w:pPr>
        <w:pStyle w:val="berschrift2"/>
      </w:pPr>
      <w:bookmarkStart w:id="43" w:name="_Toc516932657"/>
      <w:bookmarkStart w:id="44" w:name="_Toc527889804"/>
      <w:r>
        <w:t>Farbkonzept</w:t>
      </w:r>
      <w:bookmarkEnd w:id="43"/>
      <w:bookmarkEnd w:id="44"/>
    </w:p>
    <w:p w:rsidR="00916BDE" w:rsidRPr="0010786C" w:rsidRDefault="00916BDE" w:rsidP="0010786C">
      <w:r>
        <w:t>Für diese Website werde ich neutrale Farbe vorgesehen. Neutrale Farben wird in Verbindung mit Eleganz, Stärke und Formalität. Genau diese Kombination der Eige</w:t>
      </w:r>
      <w:r w:rsidR="0010786C">
        <w:t xml:space="preserve">nschaften betont die Arbeit von der Firma </w:t>
      </w:r>
      <w:proofErr w:type="spellStart"/>
      <w:r w:rsidR="0010786C" w:rsidRPr="0010786C">
        <w:t>Flowers</w:t>
      </w:r>
      <w:proofErr w:type="spellEnd"/>
      <w:r w:rsidR="0010786C" w:rsidRPr="0010786C">
        <w:t xml:space="preserve"> &amp; </w:t>
      </w:r>
      <w:proofErr w:type="spellStart"/>
      <w:r w:rsidR="0010786C" w:rsidRPr="0010786C">
        <w:t>Decor</w:t>
      </w:r>
      <w:proofErr w:type="spellEnd"/>
    </w:p>
    <w:p w:rsidR="00916BDE" w:rsidRPr="004170A0" w:rsidRDefault="00916BDE" w:rsidP="00E07E4C">
      <w:r>
        <w:t>Folgende Farben sind vorgesehen:</w:t>
      </w:r>
    </w:p>
    <w:tbl>
      <w:tblPr>
        <w:tblStyle w:val="TabellemithellemGitternetz"/>
        <w:tblpPr w:leftFromText="141" w:rightFromText="141" w:vertAnchor="text" w:tblpY="1"/>
        <w:tblW w:w="0" w:type="auto"/>
        <w:tblLook w:val="0600" w:firstRow="0" w:lastRow="0" w:firstColumn="0" w:lastColumn="0" w:noHBand="1" w:noVBand="1"/>
      </w:tblPr>
      <w:tblGrid>
        <w:gridCol w:w="1536"/>
        <w:gridCol w:w="1879"/>
        <w:gridCol w:w="1386"/>
        <w:gridCol w:w="3692"/>
      </w:tblGrid>
      <w:tr w:rsidR="00BD0E2C" w:rsidTr="00934B64">
        <w:trPr>
          <w:trHeight w:val="20"/>
        </w:trPr>
        <w:tc>
          <w:tcPr>
            <w:tcW w:w="0" w:type="auto"/>
          </w:tcPr>
          <w:p w:rsidR="00916BDE" w:rsidRDefault="00916BDE" w:rsidP="00934B64">
            <w:pPr>
              <w:pStyle w:val="KeinLeerraum"/>
              <w:jc w:val="left"/>
            </w:pPr>
            <w:r>
              <w:t>Name der Farbe:</w:t>
            </w:r>
          </w:p>
        </w:tc>
        <w:tc>
          <w:tcPr>
            <w:tcW w:w="0" w:type="auto"/>
          </w:tcPr>
          <w:p w:rsidR="00916BDE" w:rsidRDefault="00916BDE" w:rsidP="00934B64">
            <w:pPr>
              <w:pStyle w:val="KeinLeerraum"/>
              <w:jc w:val="left"/>
            </w:pPr>
            <w:r>
              <w:t>Hex-Code der Farbe:</w:t>
            </w:r>
          </w:p>
        </w:tc>
        <w:tc>
          <w:tcPr>
            <w:tcW w:w="0" w:type="auto"/>
          </w:tcPr>
          <w:p w:rsidR="00916BDE" w:rsidRDefault="00916BDE" w:rsidP="00934B64">
            <w:pPr>
              <w:pStyle w:val="KeinLeerraum"/>
              <w:jc w:val="left"/>
            </w:pPr>
            <w:r>
              <w:t>Farbbild:</w:t>
            </w:r>
          </w:p>
        </w:tc>
        <w:tc>
          <w:tcPr>
            <w:tcW w:w="3692" w:type="dxa"/>
          </w:tcPr>
          <w:p w:rsidR="00916BDE" w:rsidRDefault="00916BDE" w:rsidP="00934B64">
            <w:pPr>
              <w:pStyle w:val="KeinLeerraum"/>
              <w:jc w:val="left"/>
            </w:pPr>
            <w:r>
              <w:t>Bedeutung:</w:t>
            </w:r>
          </w:p>
        </w:tc>
      </w:tr>
      <w:tr w:rsidR="00BD0E2C" w:rsidTr="00934B64">
        <w:trPr>
          <w:trHeight w:val="20"/>
        </w:trPr>
        <w:tc>
          <w:tcPr>
            <w:tcW w:w="0" w:type="auto"/>
          </w:tcPr>
          <w:p w:rsidR="00916BDE" w:rsidRDefault="00916BDE" w:rsidP="00934B64">
            <w:pPr>
              <w:pStyle w:val="KeinLeerraum"/>
              <w:jc w:val="left"/>
            </w:pPr>
            <w:r>
              <w:t>Weiss</w:t>
            </w:r>
          </w:p>
        </w:tc>
        <w:tc>
          <w:tcPr>
            <w:tcW w:w="0" w:type="auto"/>
          </w:tcPr>
          <w:p w:rsidR="00916BDE" w:rsidRDefault="00916BDE" w:rsidP="00934B64">
            <w:pPr>
              <w:pStyle w:val="KeinLeerraum"/>
              <w:jc w:val="left"/>
            </w:pPr>
            <w:r>
              <w:t>#</w:t>
            </w:r>
            <w:proofErr w:type="spellStart"/>
            <w:r>
              <w:t>ffffff</w:t>
            </w:r>
            <w:proofErr w:type="spellEnd"/>
          </w:p>
        </w:tc>
        <w:tc>
          <w:tcPr>
            <w:tcW w:w="0" w:type="auto"/>
          </w:tcPr>
          <w:p w:rsidR="00916BDE" w:rsidRDefault="00BD0E2C" w:rsidP="00934B64">
            <w:pPr>
              <w:pStyle w:val="KeinLeerraum"/>
              <w:jc w:val="left"/>
            </w:pPr>
            <w:r>
              <w:rPr>
                <w:noProof/>
                <w:lang w:eastAsia="de-CH"/>
              </w:rPr>
              <w:drawing>
                <wp:inline distT="0" distB="0" distL="0" distR="0" wp14:anchorId="07ABE35A" wp14:editId="683DB495">
                  <wp:extent cx="669600" cy="669600"/>
                  <wp:effectExtent l="38100" t="19050" r="35560" b="245110"/>
                  <wp:docPr id="7" name="Grafik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600" cy="66960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tc>
        <w:tc>
          <w:tcPr>
            <w:tcW w:w="3692" w:type="dxa"/>
          </w:tcPr>
          <w:p w:rsidR="00916BDE" w:rsidRDefault="00916BDE" w:rsidP="00934B64">
            <w:pPr>
              <w:pStyle w:val="KeinLeerraum"/>
              <w:jc w:val="left"/>
            </w:pPr>
            <w:r>
              <w:t>Reinheit, Einfachheit und minimalistisches Design. Weisser Hintergrund hellt andere Farben auf.</w:t>
            </w:r>
          </w:p>
        </w:tc>
      </w:tr>
      <w:tr w:rsidR="00BD0E2C" w:rsidTr="00934B64">
        <w:trPr>
          <w:trHeight w:val="20"/>
        </w:trPr>
        <w:tc>
          <w:tcPr>
            <w:tcW w:w="0" w:type="auto"/>
          </w:tcPr>
          <w:p w:rsidR="00916BDE" w:rsidRDefault="00BD0E2C" w:rsidP="00934B64">
            <w:pPr>
              <w:pStyle w:val="KeinLeerraum"/>
              <w:jc w:val="left"/>
            </w:pPr>
            <w:r>
              <w:t>Hellgrau</w:t>
            </w:r>
          </w:p>
        </w:tc>
        <w:tc>
          <w:tcPr>
            <w:tcW w:w="0" w:type="auto"/>
          </w:tcPr>
          <w:p w:rsidR="00916BDE" w:rsidRDefault="00D24D4E" w:rsidP="00934B64">
            <w:pPr>
              <w:pStyle w:val="KeinLeerraum"/>
              <w:jc w:val="left"/>
            </w:pPr>
            <w:r w:rsidRPr="00D24D4E">
              <w:t>#ded4c3</w:t>
            </w:r>
          </w:p>
        </w:tc>
        <w:tc>
          <w:tcPr>
            <w:tcW w:w="0" w:type="auto"/>
          </w:tcPr>
          <w:p w:rsidR="00916BDE" w:rsidRDefault="00BD0E2C" w:rsidP="00934B64">
            <w:pPr>
              <w:pStyle w:val="KeinLeerraum"/>
              <w:jc w:val="left"/>
            </w:pPr>
            <w:r w:rsidRPr="00BD0E2C">
              <w:rPr>
                <w:noProof/>
                <w:lang w:eastAsia="de-CH"/>
              </w:rPr>
              <w:drawing>
                <wp:inline distT="0" distB="0" distL="0" distR="0" wp14:anchorId="22459D82" wp14:editId="63B854D9">
                  <wp:extent cx="669600" cy="669600"/>
                  <wp:effectExtent l="38100" t="19050" r="35560" b="245110"/>
                  <wp:docPr id="9" name="Grafik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600" cy="66960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tc>
        <w:tc>
          <w:tcPr>
            <w:tcW w:w="3692" w:type="dxa"/>
          </w:tcPr>
          <w:p w:rsidR="00916BDE" w:rsidRDefault="00BD0E2C" w:rsidP="00934B64">
            <w:pPr>
              <w:pStyle w:val="KeinLeerraum"/>
              <w:jc w:val="left"/>
            </w:pPr>
            <w:r w:rsidRPr="00BD0E2C">
              <w:t>Eleganz und Ruhe, Hellt dunkle Farbe auf und der Kontrast ich nicht mehr so stark wie bei weiss</w:t>
            </w:r>
            <w:r>
              <w:t>.</w:t>
            </w:r>
          </w:p>
        </w:tc>
      </w:tr>
      <w:tr w:rsidR="00BD0E2C" w:rsidTr="00934B64">
        <w:trPr>
          <w:trHeight w:val="20"/>
        </w:trPr>
        <w:tc>
          <w:tcPr>
            <w:tcW w:w="0" w:type="auto"/>
          </w:tcPr>
          <w:p w:rsidR="00916BDE" w:rsidRDefault="00BD0E2C" w:rsidP="00934B64">
            <w:pPr>
              <w:pStyle w:val="KeinLeerraum"/>
              <w:jc w:val="left"/>
            </w:pPr>
            <w:r>
              <w:t>Dunkel</w:t>
            </w:r>
            <w:r w:rsidR="00916BDE">
              <w:t>grau</w:t>
            </w:r>
          </w:p>
        </w:tc>
        <w:tc>
          <w:tcPr>
            <w:tcW w:w="0" w:type="auto"/>
          </w:tcPr>
          <w:p w:rsidR="00916BDE" w:rsidRDefault="00916BDE" w:rsidP="00BD0E2C">
            <w:pPr>
              <w:pStyle w:val="KeinLeerraum"/>
              <w:jc w:val="left"/>
            </w:pPr>
            <w:r>
              <w:t>#</w:t>
            </w:r>
            <w:r w:rsidR="00BD0E2C">
              <w:t>444444</w:t>
            </w:r>
          </w:p>
        </w:tc>
        <w:tc>
          <w:tcPr>
            <w:tcW w:w="0" w:type="auto"/>
          </w:tcPr>
          <w:p w:rsidR="00916BDE" w:rsidRPr="00DD38E0" w:rsidRDefault="00BD0E2C" w:rsidP="00934B64">
            <w:pPr>
              <w:pStyle w:val="KeinLeerraum"/>
              <w:jc w:val="left"/>
            </w:pPr>
            <w:r w:rsidRPr="00BD0E2C">
              <w:rPr>
                <w:noProof/>
                <w:lang w:eastAsia="de-CH"/>
              </w:rPr>
              <w:drawing>
                <wp:inline distT="0" distB="0" distL="0" distR="0" wp14:anchorId="319BF3C2" wp14:editId="46E314AB">
                  <wp:extent cx="669600" cy="669600"/>
                  <wp:effectExtent l="38100" t="19050" r="35560" b="245110"/>
                  <wp:docPr id="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600" cy="66960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tc>
        <w:tc>
          <w:tcPr>
            <w:tcW w:w="3692" w:type="dxa"/>
          </w:tcPr>
          <w:p w:rsidR="00BD0E2C" w:rsidRDefault="00BD0E2C" w:rsidP="00934B64">
            <w:pPr>
              <w:pStyle w:val="KeinLeerraum"/>
              <w:jc w:val="left"/>
            </w:pPr>
            <w:r w:rsidRPr="00BD0E2C">
              <w:t>Stärke, Eleganz und Formalität. Gibt ein Gefühl von Raffinesse und Modernität im Design.</w:t>
            </w:r>
          </w:p>
        </w:tc>
      </w:tr>
    </w:tbl>
    <w:p w:rsidR="00916BDE" w:rsidRDefault="00916BDE" w:rsidP="00E07E4C">
      <w:pPr>
        <w:pStyle w:val="berschrift2"/>
      </w:pPr>
      <w:bookmarkStart w:id="45" w:name="_Toc516932658"/>
      <w:bookmarkStart w:id="46" w:name="_Toc527889805"/>
      <w:r>
        <w:lastRenderedPageBreak/>
        <w:t>Schriftart</w:t>
      </w:r>
      <w:bookmarkEnd w:id="45"/>
      <w:bookmarkEnd w:id="46"/>
    </w:p>
    <w:p w:rsidR="00977E0E" w:rsidRDefault="00977E0E" w:rsidP="00977E0E">
      <w:pPr>
        <w:pStyle w:val="berschrift3"/>
      </w:pPr>
      <w:r>
        <w:t>Standartschrift Varela</w:t>
      </w:r>
    </w:p>
    <w:p w:rsidR="00916BDE" w:rsidRDefault="00916BDE" w:rsidP="00E07E4C">
      <w:r>
        <w:t>Die Standartschrift dieser Webs</w:t>
      </w:r>
      <w:r w:rsidR="00977E0E">
        <w:t>e</w:t>
      </w:r>
      <w:r>
        <w:t xml:space="preserve">ite wird </w:t>
      </w:r>
      <w:r w:rsidR="00D24D4E">
        <w:t>Varela</w:t>
      </w:r>
      <w:r>
        <w:t xml:space="preserve"> sein. </w:t>
      </w:r>
      <w:r w:rsidR="00D24D4E">
        <w:t>Varela</w:t>
      </w:r>
      <w:r>
        <w:t xml:space="preserve"> ist eine</w:t>
      </w:r>
      <w:r w:rsidR="00D24D4E">
        <w:t xml:space="preserve"> moderne</w:t>
      </w:r>
      <w:r>
        <w:t xml:space="preserve"> Sans Serif Schrift (keine Dekoration (Serifs)) mit modernen Buchstabenproportionen.</w:t>
      </w:r>
      <w:r w:rsidR="00D24D4E">
        <w:t xml:space="preserve"> Sie verbindet viele grosse Schriftarten miteinander. Seine Eindeutigkeit ergibt sich aus den vertikalen Schnitten von Kleinbuchstaben wie «a, c, e, g, s»</w:t>
      </w:r>
      <w:r>
        <w:t xml:space="preserve"> </w:t>
      </w:r>
      <w:r w:rsidR="00D24D4E">
        <w:t>und Grossbuchstaben wie «C, G, J, S». Sie ist extrem sauber und minimalistisch im Design. Darum ist sie in der Lage, gut in Textkörper in kleineren Grössen zu sein oder sie kann gut für Überschriften und Menüpunkte verwendet werden.</w:t>
      </w:r>
    </w:p>
    <w:p w:rsidR="00916BDE" w:rsidRDefault="00D24D4E" w:rsidP="00E07E4C">
      <w:r>
        <w:t>Varela</w:t>
      </w:r>
      <w:r w:rsidR="00916BDE">
        <w:t xml:space="preserve"> ist eine Google Schriftart und ist öffentlich verfügbar. </w:t>
      </w:r>
    </w:p>
    <w:p w:rsidR="00916BDE" w:rsidRDefault="00916BDE" w:rsidP="00977E0E">
      <w:pPr>
        <w:pStyle w:val="KeinLeerraum"/>
        <w:jc w:val="left"/>
      </w:pPr>
      <w:r>
        <w:t xml:space="preserve">Beispiel </w:t>
      </w:r>
      <w:r w:rsidR="00D24D4E">
        <w:t>Varela</w:t>
      </w:r>
      <w:r>
        <w:t xml:space="preserve"> Regular:</w:t>
      </w:r>
      <w:r w:rsidR="00977E0E">
        <w:br/>
      </w:r>
    </w:p>
    <w:p w:rsidR="00916BDE" w:rsidRDefault="00D24D4E" w:rsidP="00916BDE">
      <w:pPr>
        <w:pStyle w:val="KeinLeerraum"/>
      </w:pPr>
      <w:r>
        <w:rPr>
          <w:noProof/>
          <w:lang w:eastAsia="de-CH"/>
        </w:rPr>
        <w:drawing>
          <wp:inline distT="0" distB="0" distL="0" distR="0" wp14:anchorId="109CD0FF" wp14:editId="6B0A7730">
            <wp:extent cx="3916800" cy="234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800" cy="234000"/>
                    </a:xfrm>
                    <a:prstGeom prst="rect">
                      <a:avLst/>
                    </a:prstGeom>
                    <a:noFill/>
                  </pic:spPr>
                </pic:pic>
              </a:graphicData>
            </a:graphic>
          </wp:inline>
        </w:drawing>
      </w:r>
    </w:p>
    <w:p w:rsidR="00977E0E" w:rsidRDefault="00977E0E" w:rsidP="00916BDE">
      <w:pPr>
        <w:pStyle w:val="KeinLeerraum"/>
      </w:pPr>
    </w:p>
    <w:p w:rsidR="00977E0E" w:rsidRDefault="00977E0E" w:rsidP="00977E0E">
      <w:pPr>
        <w:pStyle w:val="berschrift3"/>
      </w:pPr>
      <w:proofErr w:type="spellStart"/>
      <w:r>
        <w:t>Headlineschrift</w:t>
      </w:r>
      <w:proofErr w:type="spellEnd"/>
      <w:r>
        <w:t xml:space="preserve"> </w:t>
      </w:r>
      <w:proofErr w:type="spellStart"/>
      <w:r>
        <w:t>Playfair</w:t>
      </w:r>
      <w:proofErr w:type="spellEnd"/>
      <w:r>
        <w:t xml:space="preserve"> Display</w:t>
      </w:r>
    </w:p>
    <w:p w:rsidR="00916BDE" w:rsidRDefault="00977E0E" w:rsidP="00977E0E">
      <w:r>
        <w:t xml:space="preserve">Die </w:t>
      </w:r>
      <w:proofErr w:type="spellStart"/>
      <w:r>
        <w:t>Headlineschrift</w:t>
      </w:r>
      <w:proofErr w:type="spellEnd"/>
      <w:r>
        <w:t xml:space="preserve"> dieser Webseite wird </w:t>
      </w:r>
      <w:proofErr w:type="spellStart"/>
      <w:r>
        <w:t>Playfair</w:t>
      </w:r>
      <w:proofErr w:type="spellEnd"/>
      <w:r>
        <w:t xml:space="preserve"> Display sein.</w:t>
      </w:r>
      <w:r w:rsidR="00E8067C">
        <w:t xml:space="preserve"> </w:t>
      </w:r>
      <w:proofErr w:type="spellStart"/>
      <w:r w:rsidR="00E8067C">
        <w:t>Playfair</w:t>
      </w:r>
      <w:proofErr w:type="spellEnd"/>
      <w:r w:rsidR="00E8067C">
        <w:t xml:space="preserve"> Display ist eine übergangssprachliche Serif Schrift. </w:t>
      </w:r>
      <w:r w:rsidR="00E8067C" w:rsidRPr="00E8067C">
        <w:t xml:space="preserve">Wie der Name schon sagt, ist </w:t>
      </w:r>
      <w:proofErr w:type="spellStart"/>
      <w:r w:rsidR="00E8067C" w:rsidRPr="00E8067C">
        <w:t>Playfair</w:t>
      </w:r>
      <w:proofErr w:type="spellEnd"/>
      <w:r w:rsidR="00E8067C" w:rsidRPr="00E8067C">
        <w:t xml:space="preserve"> Display gut für Titel und Überschriften geeignet.</w:t>
      </w:r>
      <w:r w:rsidR="00E8067C">
        <w:t xml:space="preserve"> </w:t>
      </w:r>
    </w:p>
    <w:p w:rsidR="00977E0E" w:rsidRDefault="004E2513" w:rsidP="00977E0E">
      <w:r>
        <w:t>Die Schrift</w:t>
      </w:r>
      <w:r w:rsidR="00E8067C" w:rsidRPr="00E8067C">
        <w:t xml:space="preserve"> hat eine extra große x-Höhe und kurze Unterlängen. </w:t>
      </w:r>
      <w:r>
        <w:t>Sie</w:t>
      </w:r>
      <w:r w:rsidR="00E8067C" w:rsidRPr="00E8067C">
        <w:t xml:space="preserve"> kann ohne Vorzeichen gesetzt werden, wenn der Platz knapp ist, zum Beispiel in Nachrichtenüberschriften oder für stilistische Effekte in Titeln.</w:t>
      </w:r>
    </w:p>
    <w:p w:rsidR="00E8067C" w:rsidRPr="00E8067C" w:rsidRDefault="00E8067C" w:rsidP="00E8067C">
      <w:proofErr w:type="spellStart"/>
      <w:r>
        <w:t>Playfair</w:t>
      </w:r>
      <w:proofErr w:type="spellEnd"/>
      <w:r>
        <w:t xml:space="preserve"> Display </w:t>
      </w:r>
      <w:r w:rsidRPr="00E8067C">
        <w:t>ist eine Google Schriftart und ist öffentlich verfügbar.</w:t>
      </w:r>
    </w:p>
    <w:p w:rsidR="00977E0E" w:rsidRDefault="00977E0E" w:rsidP="00977E0E">
      <w:pPr>
        <w:jc w:val="left"/>
      </w:pPr>
      <w:r>
        <w:t xml:space="preserve">Beispiel </w:t>
      </w:r>
      <w:proofErr w:type="spellStart"/>
      <w:r>
        <w:t>Playfair</w:t>
      </w:r>
      <w:proofErr w:type="spellEnd"/>
      <w:r>
        <w:t xml:space="preserve"> Display Regular:</w:t>
      </w:r>
      <w:r>
        <w:br/>
      </w:r>
      <w:r>
        <w:rPr>
          <w:noProof/>
          <w:lang w:eastAsia="de-CH"/>
        </w:rPr>
        <w:drawing>
          <wp:inline distT="0" distB="0" distL="0" distR="0" wp14:anchorId="0B8B6141" wp14:editId="7D1EB4FB">
            <wp:extent cx="4604717" cy="265814"/>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109" cy="271436"/>
                    </a:xfrm>
                    <a:prstGeom prst="rect">
                      <a:avLst/>
                    </a:prstGeom>
                    <a:noFill/>
                  </pic:spPr>
                </pic:pic>
              </a:graphicData>
            </a:graphic>
          </wp:inline>
        </w:drawing>
      </w:r>
    </w:p>
    <w:p w:rsidR="00E8067C" w:rsidRDefault="00E8067C">
      <w:pPr>
        <w:widowControl/>
        <w:spacing w:after="0" w:line="240" w:lineRule="auto"/>
        <w:jc w:val="left"/>
        <w:rPr>
          <w:rFonts w:cs="Arial"/>
          <w:b/>
          <w:bCs/>
          <w:iCs/>
          <w:sz w:val="28"/>
          <w:szCs w:val="24"/>
        </w:rPr>
      </w:pPr>
      <w:r>
        <w:br w:type="page"/>
      </w:r>
    </w:p>
    <w:p w:rsidR="00916BDE" w:rsidRDefault="00916BDE" w:rsidP="00E07E4C">
      <w:pPr>
        <w:pStyle w:val="berschrift2"/>
      </w:pPr>
      <w:bookmarkStart w:id="47" w:name="_Toc516932659"/>
      <w:bookmarkStart w:id="48" w:name="_Toc527889806"/>
      <w:r>
        <w:lastRenderedPageBreak/>
        <w:t>Darstellung</w:t>
      </w:r>
      <w:bookmarkEnd w:id="47"/>
      <w:bookmarkEnd w:id="48"/>
    </w:p>
    <w:p w:rsidR="00916BDE" w:rsidRDefault="00916BDE" w:rsidP="00E07E4C">
      <w:pPr>
        <w:pStyle w:val="berschrift3"/>
      </w:pPr>
      <w:r w:rsidRPr="00C44B8E">
        <w:t>Gliederung</w:t>
      </w:r>
      <w:r>
        <w:t xml:space="preserve"> der Desktop Website</w:t>
      </w:r>
    </w:p>
    <w:p w:rsidR="00916BDE" w:rsidRPr="004170A0" w:rsidRDefault="00916BDE" w:rsidP="00E07E4C">
      <w:r>
        <w:t xml:space="preserve">Jede Webseite (inkl. Home-Seite) besteht aus einem Header, Navigation, </w:t>
      </w:r>
      <w:proofErr w:type="spellStart"/>
      <w:r>
        <w:t>Contentbereich</w:t>
      </w:r>
      <w:proofErr w:type="spellEnd"/>
      <w:r>
        <w:t xml:space="preserve"> und </w:t>
      </w:r>
      <w:proofErr w:type="spellStart"/>
      <w:r>
        <w:t>Footer</w:t>
      </w:r>
      <w:proofErr w:type="spellEnd"/>
      <w:r>
        <w:t xml:space="preserve">. Die Webseiten sind alle gleich gegliedert. </w:t>
      </w:r>
    </w:p>
    <w:p w:rsidR="00916BDE" w:rsidRDefault="00E8067C" w:rsidP="00E07E4C">
      <w:pPr>
        <w:pStyle w:val="Textkrper"/>
      </w:pPr>
      <w:r w:rsidRPr="00E8067C">
        <w:rPr>
          <w:noProof/>
          <w:lang w:eastAsia="de-CH"/>
        </w:rPr>
        <w:drawing>
          <wp:inline distT="0" distB="0" distL="0" distR="0" wp14:anchorId="1E11EE22" wp14:editId="30E94606">
            <wp:extent cx="5399405" cy="49263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926330"/>
                    </a:xfrm>
                    <a:prstGeom prst="rect">
                      <a:avLst/>
                    </a:prstGeom>
                  </pic:spPr>
                </pic:pic>
              </a:graphicData>
            </a:graphic>
          </wp:inline>
        </w:drawing>
      </w:r>
    </w:p>
    <w:p w:rsidR="00916BDE" w:rsidRPr="0032630C" w:rsidRDefault="00916BDE" w:rsidP="00E07E4C">
      <w:pPr>
        <w:pStyle w:val="Textkrper"/>
      </w:pPr>
    </w:p>
    <w:p w:rsidR="00916BDE" w:rsidRDefault="00916BDE" w:rsidP="00E07E4C">
      <w:pPr>
        <w:rPr>
          <w:rFonts w:cs="Arial"/>
          <w:sz w:val="24"/>
          <w:szCs w:val="24"/>
        </w:rPr>
      </w:pPr>
      <w:r>
        <w:br w:type="page"/>
      </w:r>
    </w:p>
    <w:p w:rsidR="00C1245E" w:rsidRDefault="00C1245E" w:rsidP="00C1245E">
      <w:pPr>
        <w:pStyle w:val="berschrift3"/>
      </w:pPr>
      <w:r>
        <w:lastRenderedPageBreak/>
        <w:t>Gliederung der Tablet Website</w:t>
      </w:r>
    </w:p>
    <w:p w:rsidR="00C1245E" w:rsidRPr="009764E7" w:rsidRDefault="00C1245E" w:rsidP="00C1245E">
      <w:r>
        <w:t xml:space="preserve">Wie in der Desktop Website besteht auch die Tablet Website aus einem Header, Navigation, </w:t>
      </w:r>
      <w:proofErr w:type="spellStart"/>
      <w:r>
        <w:t>Contentbereich</w:t>
      </w:r>
      <w:proofErr w:type="spellEnd"/>
      <w:r>
        <w:t xml:space="preserve"> und einem </w:t>
      </w:r>
      <w:proofErr w:type="spellStart"/>
      <w:r>
        <w:t>Footer</w:t>
      </w:r>
      <w:proofErr w:type="spellEnd"/>
      <w:r>
        <w:t xml:space="preserve">. Alle Webseiten haben die gleiche </w:t>
      </w:r>
      <w:proofErr w:type="spellStart"/>
      <w:r>
        <w:t>Gleiderung</w:t>
      </w:r>
      <w:proofErr w:type="spellEnd"/>
      <w:r>
        <w:t>.</w:t>
      </w:r>
    </w:p>
    <w:p w:rsidR="00C1245E" w:rsidRDefault="004E2513">
      <w:pPr>
        <w:widowControl/>
        <w:spacing w:after="0" w:line="240" w:lineRule="auto"/>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9pt;height:403.85pt">
            <v:imagedata r:id="rId20" o:title="2018-10-20_15h26_52"/>
          </v:shape>
        </w:pict>
      </w:r>
    </w:p>
    <w:p w:rsidR="00C1245E" w:rsidRDefault="00C1245E">
      <w:pPr>
        <w:widowControl/>
        <w:spacing w:after="0" w:line="240" w:lineRule="auto"/>
        <w:jc w:val="left"/>
        <w:rPr>
          <w:rFonts w:cs="Arial"/>
          <w:b/>
          <w:bCs/>
          <w:sz w:val="24"/>
          <w:szCs w:val="24"/>
        </w:rPr>
      </w:pPr>
      <w:r>
        <w:br w:type="page"/>
      </w:r>
    </w:p>
    <w:p w:rsidR="00916BDE" w:rsidRDefault="00916BDE" w:rsidP="00E07E4C">
      <w:pPr>
        <w:pStyle w:val="berschrift3"/>
      </w:pPr>
      <w:r>
        <w:lastRenderedPageBreak/>
        <w:t>Gliederung der Mobile Website</w:t>
      </w:r>
    </w:p>
    <w:p w:rsidR="00916BDE" w:rsidRPr="009764E7" w:rsidRDefault="00916BDE" w:rsidP="00E07E4C">
      <w:r>
        <w:t xml:space="preserve">Wie in der Desktop Website besteht auch die Mobile Website aus einem Header, Navigation, </w:t>
      </w:r>
      <w:proofErr w:type="spellStart"/>
      <w:r>
        <w:t>Contentbereich</w:t>
      </w:r>
      <w:proofErr w:type="spellEnd"/>
      <w:r>
        <w:t xml:space="preserve"> und einem </w:t>
      </w:r>
      <w:proofErr w:type="spellStart"/>
      <w:r>
        <w:t>Footer</w:t>
      </w:r>
      <w:proofErr w:type="spellEnd"/>
      <w:r>
        <w:t xml:space="preserve">. Alle Webseiten haben die gleiche </w:t>
      </w:r>
      <w:proofErr w:type="spellStart"/>
      <w:r>
        <w:t>Gleiderung</w:t>
      </w:r>
      <w:proofErr w:type="spellEnd"/>
      <w:r>
        <w:t>.</w:t>
      </w:r>
    </w:p>
    <w:p w:rsidR="00916BDE" w:rsidRPr="000F2D13" w:rsidRDefault="00C1245E" w:rsidP="00E07E4C">
      <w:pPr>
        <w:pStyle w:val="Textkrper"/>
      </w:pPr>
      <w:r>
        <w:rPr>
          <w:noProof/>
          <w:lang w:eastAsia="de-CH"/>
        </w:rPr>
        <w:drawing>
          <wp:inline distT="0" distB="0" distL="0" distR="0" wp14:anchorId="00302C73" wp14:editId="5325EA34">
            <wp:extent cx="3052221" cy="6910007"/>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901" r="14194"/>
                    <a:stretch/>
                  </pic:blipFill>
                  <pic:spPr bwMode="auto">
                    <a:xfrm>
                      <a:off x="0" y="0"/>
                      <a:ext cx="3060128" cy="6927908"/>
                    </a:xfrm>
                    <a:prstGeom prst="rect">
                      <a:avLst/>
                    </a:prstGeom>
                    <a:noFill/>
                    <a:ln>
                      <a:noFill/>
                    </a:ln>
                    <a:extLst>
                      <a:ext uri="{53640926-AAD7-44D8-BBD7-CCE9431645EC}">
                        <a14:shadowObscured xmlns:a14="http://schemas.microsoft.com/office/drawing/2010/main"/>
                      </a:ext>
                    </a:extLst>
                  </pic:spPr>
                </pic:pic>
              </a:graphicData>
            </a:graphic>
          </wp:inline>
        </w:drawing>
      </w:r>
    </w:p>
    <w:p w:rsidR="004E2513" w:rsidRDefault="004E2513">
      <w:pPr>
        <w:widowControl/>
        <w:spacing w:after="0" w:line="240" w:lineRule="auto"/>
        <w:jc w:val="left"/>
        <w:rPr>
          <w:rFonts w:cs="Arial"/>
          <w:b/>
          <w:bCs/>
          <w:sz w:val="24"/>
          <w:szCs w:val="24"/>
        </w:rPr>
      </w:pPr>
      <w:r>
        <w:br w:type="page"/>
      </w:r>
    </w:p>
    <w:p w:rsidR="00916BDE" w:rsidRDefault="00916BDE" w:rsidP="00E07E4C">
      <w:pPr>
        <w:pStyle w:val="berschrift3"/>
      </w:pPr>
      <w:r>
        <w:lastRenderedPageBreak/>
        <w:t>Navigation</w:t>
      </w:r>
    </w:p>
    <w:p w:rsidR="00916BDE" w:rsidRDefault="00916BDE" w:rsidP="00E07E4C">
      <w:r>
        <w:t>In di</w:t>
      </w:r>
      <w:r w:rsidR="004C75EE">
        <w:t>esem Projekt wird eine horizontale</w:t>
      </w:r>
      <w:r>
        <w:t xml:space="preserve"> Navigation benutzt. Eine </w:t>
      </w:r>
      <w:r w:rsidR="004C75EE">
        <w:t>horizontale</w:t>
      </w:r>
      <w:r w:rsidR="004E2513">
        <w:t xml:space="preserve"> Navigation </w:t>
      </w:r>
      <w:r w:rsidR="004C75EE">
        <w:t xml:space="preserve">nimmt viel weniger Platz in Anspruch, so dass sich die Benutzer mehr auf den Inhalt der Website konzentrieren können. Diese Navigation kann und beschränkt die Mausbewegungen der Benutzer. </w:t>
      </w:r>
      <w:r>
        <w:t>Bei der Mobilnavigation wird auf das trendige Hamburger-Menü gesetzt.</w:t>
      </w:r>
      <w:r w:rsidR="004C75EE">
        <w:t xml:space="preserve"> </w:t>
      </w:r>
    </w:p>
    <w:p w:rsidR="0011786D" w:rsidRDefault="00916BDE" w:rsidP="007308B4">
      <w:r>
        <w:t xml:space="preserve">Über die Navigation gelangt man einfach zur jeder Unterseite von </w:t>
      </w:r>
      <w:proofErr w:type="spellStart"/>
      <w:r w:rsidR="004C75EE">
        <w:t>Flowers</w:t>
      </w:r>
      <w:proofErr w:type="spellEnd"/>
      <w:r w:rsidR="004C75EE">
        <w:t xml:space="preserve"> &amp; </w:t>
      </w:r>
      <w:proofErr w:type="spellStart"/>
      <w:r w:rsidR="004C75EE">
        <w:t>Decor</w:t>
      </w:r>
      <w:proofErr w:type="spellEnd"/>
      <w:r w:rsidR="004C75EE">
        <w:t>.</w:t>
      </w:r>
      <w:r>
        <w:t xml:space="preserve"> Eine Übersicht findet man unter dem Punkt </w:t>
      </w:r>
      <w:r>
        <w:fldChar w:fldCharType="begin" w:fldLock="1"/>
      </w:r>
      <w:r>
        <w:instrText xml:space="preserve"> REF _Ref516931492 \r \h </w:instrText>
      </w:r>
      <w:r>
        <w:fldChar w:fldCharType="separate"/>
      </w:r>
      <w:r w:rsidR="007308B4">
        <w:t>4</w:t>
      </w:r>
      <w:r w:rsidR="002A120C">
        <w:t>.1</w:t>
      </w:r>
      <w:r>
        <w:fldChar w:fldCharType="end"/>
      </w:r>
      <w:r w:rsidR="004C75EE">
        <w:t xml:space="preserve"> Sitemap.</w:t>
      </w:r>
    </w:p>
    <w:p w:rsidR="007C63FA" w:rsidRPr="007308B4" w:rsidRDefault="007C63FA" w:rsidP="007308B4"/>
    <w:p w:rsidR="007308B4" w:rsidRDefault="007308B4" w:rsidP="007308B4">
      <w:pPr>
        <w:pStyle w:val="berschrift1"/>
      </w:pPr>
      <w:bookmarkStart w:id="49" w:name="_Toc527889807"/>
      <w:proofErr w:type="spellStart"/>
      <w:r>
        <w:t>Screendesign</w:t>
      </w:r>
      <w:bookmarkEnd w:id="49"/>
      <w:proofErr w:type="spellEnd"/>
    </w:p>
    <w:p w:rsidR="00AE58B2" w:rsidRDefault="0001019E" w:rsidP="0001019E">
      <w:pPr>
        <w:pStyle w:val="Textkrper"/>
        <w:rPr>
          <w:lang w:val="de-DE"/>
        </w:rPr>
      </w:pPr>
      <w:r>
        <w:rPr>
          <w:lang w:val="de-DE"/>
        </w:rPr>
        <w:t xml:space="preserve">Als Designer </w:t>
      </w:r>
      <w:r w:rsidR="007C63FA">
        <w:rPr>
          <w:lang w:val="de-DE"/>
        </w:rPr>
        <w:t>werde ich</w:t>
      </w:r>
      <w:r>
        <w:rPr>
          <w:lang w:val="de-DE"/>
        </w:rPr>
        <w:t xml:space="preserve"> </w:t>
      </w:r>
      <w:r w:rsidR="007C63FA" w:rsidRPr="0001019E">
        <w:rPr>
          <w:lang w:val="de-DE"/>
        </w:rPr>
        <w:t>die schönste, auffälligste und funktionalste</w:t>
      </w:r>
      <w:r w:rsidR="007C63FA">
        <w:rPr>
          <w:lang w:val="de-DE"/>
        </w:rPr>
        <w:t xml:space="preserve"> minimalistische Webseite</w:t>
      </w:r>
      <w:r w:rsidRPr="0001019E">
        <w:rPr>
          <w:lang w:val="de-DE"/>
        </w:rPr>
        <w:t xml:space="preserve"> mit </w:t>
      </w:r>
      <w:r w:rsidR="007C63FA">
        <w:rPr>
          <w:lang w:val="de-DE"/>
        </w:rPr>
        <w:t>wenigen</w:t>
      </w:r>
      <w:r w:rsidRPr="0001019E">
        <w:rPr>
          <w:lang w:val="de-DE"/>
        </w:rPr>
        <w:t xml:space="preserve"> und einfachere</w:t>
      </w:r>
      <w:r>
        <w:rPr>
          <w:lang w:val="de-DE"/>
        </w:rPr>
        <w:t>n Elementen / Blöcken erstellen</w:t>
      </w:r>
      <w:r w:rsidR="007C63FA">
        <w:rPr>
          <w:lang w:val="de-DE"/>
        </w:rPr>
        <w:t>.</w:t>
      </w:r>
      <w:r>
        <w:rPr>
          <w:lang w:val="de-DE"/>
        </w:rPr>
        <w:t xml:space="preserve"> </w:t>
      </w:r>
      <w:r w:rsidR="007C63FA">
        <w:rPr>
          <w:lang w:val="de-DE"/>
        </w:rPr>
        <w:t>Das</w:t>
      </w:r>
      <w:r>
        <w:rPr>
          <w:lang w:val="de-DE"/>
        </w:rPr>
        <w:t xml:space="preserve"> </w:t>
      </w:r>
      <w:r w:rsidR="007C63FA">
        <w:rPr>
          <w:lang w:val="de-DE"/>
        </w:rPr>
        <w:t xml:space="preserve">ist </w:t>
      </w:r>
      <w:r w:rsidRPr="0001019E">
        <w:rPr>
          <w:lang w:val="de-DE"/>
        </w:rPr>
        <w:t xml:space="preserve">ein </w:t>
      </w:r>
      <w:r>
        <w:rPr>
          <w:lang w:val="de-DE"/>
        </w:rPr>
        <w:t>Webse</w:t>
      </w:r>
      <w:r w:rsidR="007C63FA">
        <w:rPr>
          <w:lang w:val="de-DE"/>
        </w:rPr>
        <w:t>iten</w:t>
      </w:r>
      <w:r>
        <w:rPr>
          <w:lang w:val="de-DE"/>
        </w:rPr>
        <w:t>-</w:t>
      </w:r>
      <w:r w:rsidRPr="0001019E">
        <w:rPr>
          <w:lang w:val="de-DE"/>
        </w:rPr>
        <w:t>Design-Stil, der die Bedürfnisse von Designern und Benutzern erfüllen kann.</w:t>
      </w:r>
      <w:r w:rsidR="00AE58B2">
        <w:rPr>
          <w:lang w:val="de-DE"/>
        </w:rPr>
        <w:t xml:space="preserve"> </w:t>
      </w:r>
      <w:r w:rsidRPr="0001019E">
        <w:rPr>
          <w:lang w:val="de-DE"/>
        </w:rPr>
        <w:t>Einfach</w:t>
      </w:r>
      <w:r w:rsidR="007C63FA">
        <w:rPr>
          <w:lang w:val="de-DE"/>
        </w:rPr>
        <w:t>e und saubere Webseiten</w:t>
      </w:r>
      <w:r w:rsidRPr="0001019E">
        <w:rPr>
          <w:lang w:val="de-DE"/>
        </w:rPr>
        <w:t xml:space="preserve"> ermöglichen es den Benutzern, sich auf die Seiteninhalte / Dienste zu konzentrieren.</w:t>
      </w:r>
      <w:r w:rsidR="00AE58B2">
        <w:rPr>
          <w:lang w:val="de-DE"/>
        </w:rPr>
        <w:t xml:space="preserve"> </w:t>
      </w:r>
      <w:r w:rsidR="00AE58B2" w:rsidRPr="00AE58B2">
        <w:rPr>
          <w:lang w:val="de-DE"/>
        </w:rPr>
        <w:t>Minimalistische Websites sind in d</w:t>
      </w:r>
      <w:r w:rsidR="00AE58B2">
        <w:rPr>
          <w:lang w:val="de-DE"/>
        </w:rPr>
        <w:t>er Regel einfach zu bedienen,</w:t>
      </w:r>
      <w:r w:rsidR="00AE58B2" w:rsidRPr="00AE58B2">
        <w:rPr>
          <w:lang w:val="de-DE"/>
        </w:rPr>
        <w:t xml:space="preserve"> bieten eine bessere Benutzererfahrung</w:t>
      </w:r>
      <w:r w:rsidR="00AE58B2">
        <w:rPr>
          <w:lang w:val="de-DE"/>
        </w:rPr>
        <w:t xml:space="preserve"> und werden schneller geladen.</w:t>
      </w:r>
    </w:p>
    <w:p w:rsidR="00AE58B2" w:rsidRPr="0001019E" w:rsidRDefault="007C63FA" w:rsidP="0001019E">
      <w:pPr>
        <w:pStyle w:val="Textkrper"/>
      </w:pPr>
      <w:r>
        <w:t>Der weisse</w:t>
      </w:r>
      <w:r w:rsidR="00AE58B2">
        <w:t xml:space="preserve"> Hintergrund </w:t>
      </w:r>
      <w:r>
        <w:t>wird</w:t>
      </w:r>
      <w:r w:rsidR="00AE58B2">
        <w:t xml:space="preserve"> verwendet, um Seiteninhalte hervorzuheben. Diese Farbe hilft </w:t>
      </w:r>
      <w:r>
        <w:t>d</w:t>
      </w:r>
      <w:r w:rsidR="00AE58B2">
        <w:t>ie Geräusche reduzieren und ermög</w:t>
      </w:r>
      <w:r>
        <w:t>licht</w:t>
      </w:r>
      <w:r w:rsidR="00AE58B2">
        <w:t xml:space="preserve"> den Benutzern sich auf die Seiteninhalte,</w:t>
      </w:r>
      <w:r>
        <w:t xml:space="preserve"> </w:t>
      </w:r>
      <w:r w:rsidR="00AE58B2">
        <w:t>Produkte und Dienstleistungen zu konzentrieren.</w:t>
      </w:r>
    </w:p>
    <w:p w:rsidR="0001019E" w:rsidRPr="0001019E" w:rsidRDefault="0001019E" w:rsidP="0001019E">
      <w:pPr>
        <w:pStyle w:val="Textkrper"/>
      </w:pPr>
    </w:p>
    <w:p w:rsidR="007C63FA" w:rsidRDefault="007C63FA">
      <w:pPr>
        <w:widowControl/>
        <w:spacing w:after="0" w:line="240" w:lineRule="auto"/>
        <w:jc w:val="left"/>
        <w:rPr>
          <w:rFonts w:cs="Arial"/>
          <w:b/>
          <w:bCs/>
          <w:iCs/>
          <w:sz w:val="28"/>
          <w:szCs w:val="24"/>
        </w:rPr>
      </w:pPr>
      <w:r>
        <w:br w:type="page"/>
      </w:r>
    </w:p>
    <w:p w:rsidR="000A0CAB" w:rsidRPr="000A0CAB" w:rsidRDefault="0001019E" w:rsidP="00221751">
      <w:pPr>
        <w:pStyle w:val="berschrift2"/>
      </w:pPr>
      <w:bookmarkStart w:id="50" w:name="_Toc527889808"/>
      <w:proofErr w:type="spellStart"/>
      <w:r w:rsidRPr="00221751">
        <w:lastRenderedPageBreak/>
        <w:t>Moodboard</w:t>
      </w:r>
      <w:bookmarkEnd w:id="50"/>
      <w:proofErr w:type="spellEnd"/>
    </w:p>
    <w:p w:rsidR="0001019E" w:rsidRPr="0001019E" w:rsidRDefault="0001019E" w:rsidP="0001019E">
      <w:pPr>
        <w:pStyle w:val="Textkrper"/>
      </w:pPr>
      <w:proofErr w:type="spellStart"/>
      <w:r>
        <w:t>Moodboard</w:t>
      </w:r>
      <w:proofErr w:type="spellEnd"/>
      <w:r>
        <w:t xml:space="preserve"> unterschützt den Webdesign-Prozess,</w:t>
      </w:r>
      <w:r w:rsidR="007C63FA">
        <w:t xml:space="preserve"> ist </w:t>
      </w:r>
      <w:r>
        <w:t xml:space="preserve">aber kein </w:t>
      </w:r>
      <w:r w:rsidR="007C63FA">
        <w:t>Design, sondern hilft bei der Inspiration bei der Designfindung</w:t>
      </w:r>
      <w:r>
        <w:t xml:space="preserve">. </w:t>
      </w:r>
      <w:r w:rsidR="007C63FA">
        <w:t>Damit</w:t>
      </w:r>
      <w:r>
        <w:t xml:space="preserve"> ist </w:t>
      </w:r>
      <w:r w:rsidR="007C63FA">
        <w:t xml:space="preserve">es </w:t>
      </w:r>
      <w:r>
        <w:t xml:space="preserve">ein </w:t>
      </w:r>
      <w:r w:rsidR="00C07A11">
        <w:t>wichtiges</w:t>
      </w:r>
      <w:r w:rsidR="007C63FA">
        <w:t xml:space="preserve"> Werkzeug, </w:t>
      </w:r>
      <w:r w:rsidR="00C07A11">
        <w:t>um</w:t>
      </w:r>
      <w:r w:rsidR="007C63FA">
        <w:t xml:space="preserve"> beim richtigen Ton, Kommunik</w:t>
      </w:r>
      <w:r>
        <w:t xml:space="preserve">ationsstil und </w:t>
      </w:r>
      <w:r w:rsidR="00C07A11">
        <w:t>Projektp</w:t>
      </w:r>
      <w:r>
        <w:t xml:space="preserve">ersönlichkeit </w:t>
      </w:r>
      <w:r w:rsidR="00C07A11">
        <w:t>zu unterstützen</w:t>
      </w:r>
      <w:r>
        <w:t xml:space="preserve"> und mit dem Styling </w:t>
      </w:r>
      <w:r w:rsidR="00C07A11">
        <w:t>zu experi</w:t>
      </w:r>
      <w:r>
        <w:t>mentieren.</w:t>
      </w:r>
    </w:p>
    <w:p w:rsidR="0001019E" w:rsidRDefault="0001019E" w:rsidP="00C07A11">
      <w:pPr>
        <w:pStyle w:val="Textkrper"/>
        <w:jc w:val="center"/>
      </w:pPr>
      <w:r>
        <w:rPr>
          <w:noProof/>
          <w:lang w:eastAsia="de-CH"/>
        </w:rPr>
        <w:drawing>
          <wp:inline distT="0" distB="0" distL="0" distR="0" wp14:anchorId="7096B018" wp14:editId="5FEE83D3">
            <wp:extent cx="4314884" cy="4314884"/>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odboard.jpg"/>
                    <pic:cNvPicPr/>
                  </pic:nvPicPr>
                  <pic:blipFill>
                    <a:blip r:embed="rId22">
                      <a:extLst>
                        <a:ext uri="{28A0092B-C50C-407E-A947-70E740481C1C}">
                          <a14:useLocalDpi xmlns:a14="http://schemas.microsoft.com/office/drawing/2010/main" val="0"/>
                        </a:ext>
                      </a:extLst>
                    </a:blip>
                    <a:stretch>
                      <a:fillRect/>
                    </a:stretch>
                  </pic:blipFill>
                  <pic:spPr>
                    <a:xfrm>
                      <a:off x="0" y="0"/>
                      <a:ext cx="4327102" cy="4327102"/>
                    </a:xfrm>
                    <a:prstGeom prst="rect">
                      <a:avLst/>
                    </a:prstGeom>
                  </pic:spPr>
                </pic:pic>
              </a:graphicData>
            </a:graphic>
          </wp:inline>
        </w:drawing>
      </w:r>
    </w:p>
    <w:p w:rsidR="0001019E" w:rsidRPr="0001019E" w:rsidRDefault="000A0CAB" w:rsidP="00221751">
      <w:pPr>
        <w:pStyle w:val="berschrift2"/>
      </w:pPr>
      <w:bookmarkStart w:id="51" w:name="_Toc527889809"/>
      <w:r>
        <w:lastRenderedPageBreak/>
        <w:t>Skizzen Desktop</w:t>
      </w:r>
      <w:bookmarkEnd w:id="51"/>
    </w:p>
    <w:p w:rsidR="0011786D" w:rsidRDefault="000A0CAB" w:rsidP="00221751">
      <w:pPr>
        <w:pStyle w:val="berschrift3"/>
      </w:pPr>
      <w:r w:rsidRPr="00221751">
        <w:t>Home</w:t>
      </w:r>
      <w:r>
        <w:t>-</w:t>
      </w:r>
      <w:r w:rsidRPr="00221751">
        <w:t>seite</w:t>
      </w:r>
    </w:p>
    <w:p w:rsidR="000A0CAB" w:rsidRPr="000A0CAB" w:rsidRDefault="000A0CAB" w:rsidP="000A0CAB">
      <w:pPr>
        <w:pStyle w:val="Textkrper"/>
        <w:jc w:val="center"/>
      </w:pPr>
      <w:r>
        <w:rPr>
          <w:noProof/>
          <w:lang w:eastAsia="de-CH"/>
        </w:rPr>
        <w:drawing>
          <wp:inline distT="0" distB="0" distL="0" distR="0" wp14:anchorId="5C442046" wp14:editId="3C97097A">
            <wp:extent cx="4018082" cy="2615610"/>
            <wp:effectExtent l="19050" t="19050" r="20955" b="13335"/>
            <wp:docPr id="18" name="Grafik 18" descr="C:\Users\nadya\Pictures\Screenpresso\2018-10-20_16h43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dya\Pictures\Screenpresso\2018-10-20_16h43_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565" cy="2636755"/>
                    </a:xfrm>
                    <a:prstGeom prst="rect">
                      <a:avLst/>
                    </a:prstGeom>
                    <a:noFill/>
                    <a:ln>
                      <a:solidFill>
                        <a:schemeClr val="bg1">
                          <a:lumMod val="75000"/>
                        </a:schemeClr>
                      </a:solidFill>
                    </a:ln>
                  </pic:spPr>
                </pic:pic>
              </a:graphicData>
            </a:graphic>
          </wp:inline>
        </w:drawing>
      </w:r>
    </w:p>
    <w:p w:rsidR="0011786D" w:rsidRDefault="0011786D" w:rsidP="0011786D">
      <w:pPr>
        <w:pStyle w:val="Textkrper"/>
      </w:pPr>
    </w:p>
    <w:p w:rsidR="0011786D" w:rsidRDefault="0011786D" w:rsidP="00221751">
      <w:pPr>
        <w:pStyle w:val="berschrift3"/>
      </w:pPr>
      <w:proofErr w:type="spellStart"/>
      <w:r w:rsidRPr="00221751">
        <w:t>About</w:t>
      </w:r>
      <w:proofErr w:type="spellEnd"/>
    </w:p>
    <w:p w:rsidR="0011786D" w:rsidRDefault="000A0CAB" w:rsidP="000A0CAB">
      <w:pPr>
        <w:pStyle w:val="Textkrper"/>
        <w:jc w:val="center"/>
      </w:pPr>
      <w:r>
        <w:rPr>
          <w:noProof/>
          <w:lang w:eastAsia="de-CH"/>
        </w:rPr>
        <w:drawing>
          <wp:inline distT="0" distB="0" distL="0" distR="0" wp14:anchorId="09536451" wp14:editId="5F3C267B">
            <wp:extent cx="3530010" cy="3245319"/>
            <wp:effectExtent l="19050" t="19050" r="13335" b="12700"/>
            <wp:docPr id="19" name="Grafik 19" descr="C:\Users\nadya\Pictures\Screenpresso\2018-10-20_16h45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dya\Pictures\Screenpresso\2018-10-20_16h45_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925" cy="3259950"/>
                    </a:xfrm>
                    <a:prstGeom prst="rect">
                      <a:avLst/>
                    </a:prstGeom>
                    <a:noFill/>
                    <a:ln>
                      <a:solidFill>
                        <a:schemeClr val="bg1">
                          <a:lumMod val="75000"/>
                        </a:schemeClr>
                      </a:solidFill>
                    </a:ln>
                  </pic:spPr>
                </pic:pic>
              </a:graphicData>
            </a:graphic>
          </wp:inline>
        </w:drawing>
      </w:r>
    </w:p>
    <w:p w:rsidR="0011786D" w:rsidRDefault="0011786D" w:rsidP="00DD6BB6">
      <w:pPr>
        <w:pStyle w:val="berschrift3"/>
      </w:pPr>
      <w:proofErr w:type="spellStart"/>
      <w:r>
        <w:lastRenderedPageBreak/>
        <w:t>Contact</w:t>
      </w:r>
      <w:proofErr w:type="spellEnd"/>
    </w:p>
    <w:p w:rsidR="000A0CAB" w:rsidRPr="000A0CAB" w:rsidRDefault="000A0CAB" w:rsidP="000A0CAB">
      <w:pPr>
        <w:pStyle w:val="Textkrper"/>
        <w:jc w:val="center"/>
      </w:pPr>
      <w:r>
        <w:rPr>
          <w:noProof/>
          <w:lang w:eastAsia="de-CH"/>
        </w:rPr>
        <w:drawing>
          <wp:inline distT="0" distB="0" distL="0" distR="0" wp14:anchorId="219D1939" wp14:editId="22DD5FB3">
            <wp:extent cx="3819124" cy="3540641"/>
            <wp:effectExtent l="19050" t="19050" r="10160" b="22225"/>
            <wp:docPr id="20" name="Grafik 20" descr="C:\Users\nadya\Pictures\Screenpresso\2018-10-20_16h48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dya\Pictures\Screenpresso\2018-10-20_16h48_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1543" cy="3589238"/>
                    </a:xfrm>
                    <a:prstGeom prst="rect">
                      <a:avLst/>
                    </a:prstGeom>
                    <a:noFill/>
                    <a:ln>
                      <a:solidFill>
                        <a:schemeClr val="bg1">
                          <a:lumMod val="75000"/>
                        </a:schemeClr>
                      </a:solidFill>
                    </a:ln>
                  </pic:spPr>
                </pic:pic>
              </a:graphicData>
            </a:graphic>
          </wp:inline>
        </w:drawing>
      </w:r>
    </w:p>
    <w:p w:rsidR="0011786D" w:rsidRPr="0011786D" w:rsidRDefault="0011786D" w:rsidP="0011786D">
      <w:pPr>
        <w:pStyle w:val="Textkrper"/>
      </w:pPr>
    </w:p>
    <w:p w:rsidR="0011786D" w:rsidRDefault="000A0CAB" w:rsidP="00DD6BB6">
      <w:pPr>
        <w:pStyle w:val="berschrift3"/>
      </w:pPr>
      <w:r>
        <w:t>Portfolio</w:t>
      </w:r>
    </w:p>
    <w:p w:rsidR="00DD6BB6" w:rsidRDefault="000A0CAB" w:rsidP="00221751">
      <w:pPr>
        <w:pStyle w:val="Textkrper"/>
        <w:jc w:val="center"/>
      </w:pPr>
      <w:r>
        <w:rPr>
          <w:noProof/>
          <w:lang w:eastAsia="de-CH"/>
        </w:rPr>
        <w:drawing>
          <wp:inline distT="0" distB="0" distL="0" distR="0" wp14:anchorId="21AD0E27" wp14:editId="0704A385">
            <wp:extent cx="4311341" cy="2817628"/>
            <wp:effectExtent l="19050" t="19050" r="13335" b="20955"/>
            <wp:docPr id="22" name="Grafik 22" descr="C:\Users\nadya\Pictures\Screenpresso\2018-10-20_16h50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dya\Pictures\Screenpresso\2018-10-20_16h50_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7234" cy="2834550"/>
                    </a:xfrm>
                    <a:prstGeom prst="rect">
                      <a:avLst/>
                    </a:prstGeom>
                    <a:noFill/>
                    <a:ln>
                      <a:solidFill>
                        <a:schemeClr val="bg1">
                          <a:lumMod val="75000"/>
                        </a:schemeClr>
                      </a:solidFill>
                    </a:ln>
                  </pic:spPr>
                </pic:pic>
              </a:graphicData>
            </a:graphic>
          </wp:inline>
        </w:drawing>
      </w:r>
    </w:p>
    <w:p w:rsidR="001164D1" w:rsidRPr="001164D1" w:rsidRDefault="001164D1" w:rsidP="001164D1">
      <w:pPr>
        <w:pStyle w:val="Textkrper"/>
      </w:pPr>
    </w:p>
    <w:p w:rsidR="00DD6BB6" w:rsidRDefault="00221751" w:rsidP="00221751">
      <w:pPr>
        <w:pStyle w:val="berschrift2"/>
      </w:pPr>
      <w:bookmarkStart w:id="52" w:name="_Toc527889810"/>
      <w:r>
        <w:lastRenderedPageBreak/>
        <w:t>Skizzen Tablet</w:t>
      </w:r>
      <w:bookmarkEnd w:id="52"/>
    </w:p>
    <w:p w:rsidR="001164D1" w:rsidRDefault="001164D1" w:rsidP="001164D1">
      <w:pPr>
        <w:pStyle w:val="berschrift3"/>
      </w:pPr>
      <w:r>
        <w:t>Home-Seite</w:t>
      </w:r>
    </w:p>
    <w:p w:rsidR="001164D1" w:rsidRDefault="00221751" w:rsidP="00C07A11">
      <w:pPr>
        <w:pStyle w:val="Textkrper"/>
        <w:jc w:val="center"/>
      </w:pPr>
      <w:r>
        <w:rPr>
          <w:noProof/>
          <w:lang w:eastAsia="de-CH"/>
        </w:rPr>
        <w:drawing>
          <wp:inline distT="0" distB="0" distL="0" distR="0" wp14:anchorId="5801E561" wp14:editId="5BC99FB1">
            <wp:extent cx="2340000" cy="3132000"/>
            <wp:effectExtent l="19050" t="19050" r="22225" b="11430"/>
            <wp:docPr id="23" name="Grafik 23" descr="C:\Users\nadya\Pictures\Screenpresso\2018-10-20_16h5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dya\Pictures\Screenpresso\2018-10-20_16h57_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0000" cy="3132000"/>
                    </a:xfrm>
                    <a:prstGeom prst="rect">
                      <a:avLst/>
                    </a:prstGeom>
                    <a:noFill/>
                    <a:ln>
                      <a:solidFill>
                        <a:schemeClr val="bg1">
                          <a:lumMod val="75000"/>
                        </a:schemeClr>
                      </a:solidFill>
                    </a:ln>
                  </pic:spPr>
                </pic:pic>
              </a:graphicData>
            </a:graphic>
          </wp:inline>
        </w:drawing>
      </w:r>
    </w:p>
    <w:p w:rsidR="00C07A11" w:rsidRDefault="00C07A11" w:rsidP="00C07A11">
      <w:pPr>
        <w:pStyle w:val="Textkrper"/>
        <w:jc w:val="center"/>
      </w:pPr>
    </w:p>
    <w:p w:rsidR="001164D1" w:rsidRDefault="001164D1" w:rsidP="001164D1">
      <w:pPr>
        <w:pStyle w:val="berschrift3"/>
      </w:pPr>
      <w:proofErr w:type="spellStart"/>
      <w:r>
        <w:t>About</w:t>
      </w:r>
      <w:proofErr w:type="spellEnd"/>
    </w:p>
    <w:p w:rsidR="001164D1" w:rsidRDefault="00D678A4" w:rsidP="00C07A11">
      <w:pPr>
        <w:pStyle w:val="Textkrper"/>
        <w:jc w:val="center"/>
      </w:pPr>
      <w:r>
        <w:rPr>
          <w:noProof/>
          <w:lang w:eastAsia="de-CH"/>
        </w:rPr>
        <w:drawing>
          <wp:inline distT="0" distB="0" distL="0" distR="0" wp14:anchorId="610020E4" wp14:editId="5CFAB1A1">
            <wp:extent cx="2340000" cy="3146400"/>
            <wp:effectExtent l="19050" t="19050" r="22225" b="16510"/>
            <wp:docPr id="24" name="Grafik 24" descr="C:\Users\nadya\Pictures\Screenpresso\2018-10-20_17h0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dya\Pictures\Screenpresso\2018-10-20_17h06_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000" cy="3146400"/>
                    </a:xfrm>
                    <a:prstGeom prst="rect">
                      <a:avLst/>
                    </a:prstGeom>
                    <a:noFill/>
                    <a:ln>
                      <a:solidFill>
                        <a:schemeClr val="bg1">
                          <a:lumMod val="75000"/>
                        </a:schemeClr>
                      </a:solidFill>
                    </a:ln>
                  </pic:spPr>
                </pic:pic>
              </a:graphicData>
            </a:graphic>
          </wp:inline>
        </w:drawing>
      </w:r>
    </w:p>
    <w:p w:rsidR="001164D1" w:rsidRDefault="00D678A4" w:rsidP="001164D1">
      <w:pPr>
        <w:pStyle w:val="berschrift3"/>
      </w:pPr>
      <w:proofErr w:type="spellStart"/>
      <w:r>
        <w:lastRenderedPageBreak/>
        <w:t>Contac</w:t>
      </w:r>
      <w:proofErr w:type="spellEnd"/>
      <w:r>
        <w:t xml:space="preserve"> </w:t>
      </w:r>
      <w:proofErr w:type="spellStart"/>
      <w:r>
        <w:t>us</w:t>
      </w:r>
      <w:proofErr w:type="spellEnd"/>
    </w:p>
    <w:p w:rsidR="00D678A4" w:rsidRPr="00D678A4" w:rsidRDefault="00D678A4" w:rsidP="00D678A4">
      <w:pPr>
        <w:pStyle w:val="Textkrper"/>
        <w:jc w:val="center"/>
      </w:pPr>
      <w:r>
        <w:rPr>
          <w:noProof/>
          <w:lang w:eastAsia="de-CH"/>
        </w:rPr>
        <w:drawing>
          <wp:inline distT="0" distB="0" distL="0" distR="0" wp14:anchorId="187D4F6C" wp14:editId="1A5CA539">
            <wp:extent cx="2340000" cy="3146400"/>
            <wp:effectExtent l="19050" t="19050" r="22225" b="16510"/>
            <wp:docPr id="25" name="Grafik 25" descr="C:\Users\nadya\Pictures\Screenpresso\2018-10-20_17h07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dya\Pictures\Screenpresso\2018-10-20_17h07_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0000" cy="3146400"/>
                    </a:xfrm>
                    <a:prstGeom prst="rect">
                      <a:avLst/>
                    </a:prstGeom>
                    <a:noFill/>
                    <a:ln>
                      <a:solidFill>
                        <a:schemeClr val="bg1">
                          <a:lumMod val="75000"/>
                        </a:schemeClr>
                      </a:solidFill>
                    </a:ln>
                  </pic:spPr>
                </pic:pic>
              </a:graphicData>
            </a:graphic>
          </wp:inline>
        </w:drawing>
      </w:r>
    </w:p>
    <w:p w:rsidR="001164D1" w:rsidRPr="001164D1" w:rsidRDefault="001164D1" w:rsidP="00D678A4">
      <w:pPr>
        <w:pStyle w:val="Textkrper"/>
        <w:jc w:val="center"/>
      </w:pPr>
    </w:p>
    <w:p w:rsidR="001164D1" w:rsidRDefault="00D678A4" w:rsidP="001164D1">
      <w:pPr>
        <w:pStyle w:val="berschrift3"/>
      </w:pPr>
      <w:r>
        <w:t>Portfolio</w:t>
      </w:r>
    </w:p>
    <w:p w:rsidR="001164D1" w:rsidRDefault="00D678A4" w:rsidP="00C07A11">
      <w:pPr>
        <w:pStyle w:val="Textkrper"/>
        <w:jc w:val="center"/>
      </w:pPr>
      <w:r>
        <w:rPr>
          <w:noProof/>
          <w:lang w:eastAsia="de-CH"/>
        </w:rPr>
        <w:drawing>
          <wp:inline distT="0" distB="0" distL="0" distR="0" wp14:anchorId="6F3B3E04" wp14:editId="4EC71624">
            <wp:extent cx="2340000" cy="3121200"/>
            <wp:effectExtent l="19050" t="19050" r="22225" b="22225"/>
            <wp:docPr id="26" name="Grafik 26" descr="C:\Users\nadya\Pictures\Screenpresso\2018-10-20_17h08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dya\Pictures\Screenpresso\2018-10-20_17h08_5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0000" cy="3121200"/>
                    </a:xfrm>
                    <a:prstGeom prst="rect">
                      <a:avLst/>
                    </a:prstGeom>
                    <a:noFill/>
                    <a:ln>
                      <a:solidFill>
                        <a:schemeClr val="bg1">
                          <a:lumMod val="75000"/>
                        </a:schemeClr>
                      </a:solidFill>
                    </a:ln>
                  </pic:spPr>
                </pic:pic>
              </a:graphicData>
            </a:graphic>
          </wp:inline>
        </w:drawing>
      </w:r>
    </w:p>
    <w:p w:rsidR="001164D1" w:rsidRDefault="001164D1" w:rsidP="00D678A4">
      <w:pPr>
        <w:widowControl/>
        <w:spacing w:after="0" w:line="240" w:lineRule="auto"/>
        <w:jc w:val="left"/>
      </w:pPr>
      <w:r>
        <w:br w:type="page"/>
      </w:r>
    </w:p>
    <w:p w:rsidR="00221751" w:rsidRDefault="00B828AB" w:rsidP="00B828AB">
      <w:pPr>
        <w:pStyle w:val="berschrift2"/>
        <w:rPr>
          <w:lang w:val="de-DE" w:eastAsia="de-DE"/>
        </w:rPr>
      </w:pPr>
      <w:bookmarkStart w:id="53" w:name="_Toc527889811"/>
      <w:r>
        <w:rPr>
          <w:lang w:val="de-DE" w:eastAsia="de-DE"/>
        </w:rPr>
        <w:lastRenderedPageBreak/>
        <w:t>Skizzen</w:t>
      </w:r>
      <w:r w:rsidR="00221751">
        <w:rPr>
          <w:lang w:val="de-DE" w:eastAsia="de-DE"/>
        </w:rPr>
        <w:t xml:space="preserve"> Mobile</w:t>
      </w:r>
      <w:bookmarkEnd w:id="53"/>
    </w:p>
    <w:p w:rsidR="00B828AB" w:rsidRDefault="009256DE" w:rsidP="002E5993">
      <w:pPr>
        <w:pStyle w:val="berschrift3"/>
        <w:rPr>
          <w:lang w:val="de-DE" w:eastAsia="de-DE"/>
        </w:rPr>
      </w:pPr>
      <w:r w:rsidRPr="009256DE">
        <w:rPr>
          <w:lang w:val="de-DE" w:eastAsia="de-DE"/>
        </w:rPr>
        <w:t xml:space="preserve"> Home Seite</w:t>
      </w:r>
      <w:r w:rsidR="00D678A4" w:rsidRPr="009256DE">
        <w:rPr>
          <w:lang w:val="de-DE" w:eastAsia="de-DE"/>
        </w:rPr>
        <w:t xml:space="preserve"> </w:t>
      </w:r>
    </w:p>
    <w:p w:rsidR="00B828AB" w:rsidRDefault="009256DE" w:rsidP="00C07A11">
      <w:pPr>
        <w:pStyle w:val="Textkrper"/>
        <w:jc w:val="center"/>
        <w:rPr>
          <w:lang w:val="de-DE" w:eastAsia="de-DE"/>
        </w:rPr>
      </w:pPr>
      <w:r>
        <w:rPr>
          <w:noProof/>
          <w:lang w:eastAsia="de-CH"/>
        </w:rPr>
        <w:drawing>
          <wp:inline distT="0" distB="0" distL="0" distR="0" wp14:anchorId="46A93221" wp14:editId="63F4E7AA">
            <wp:extent cx="2340000" cy="4204800"/>
            <wp:effectExtent l="19050" t="19050" r="22225" b="24765"/>
            <wp:docPr id="28" name="Grafik 28" descr="C:\Users\nadya\Pictures\Screenpresso\2018-10-20_17h14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dya\Pictures\Screenpresso\2018-10-20_17h14_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0000" cy="4204800"/>
                    </a:xfrm>
                    <a:prstGeom prst="rect">
                      <a:avLst/>
                    </a:prstGeom>
                    <a:noFill/>
                    <a:ln>
                      <a:solidFill>
                        <a:schemeClr val="bg1">
                          <a:lumMod val="75000"/>
                        </a:schemeClr>
                      </a:solidFill>
                    </a:ln>
                  </pic:spPr>
                </pic:pic>
              </a:graphicData>
            </a:graphic>
          </wp:inline>
        </w:drawing>
      </w:r>
    </w:p>
    <w:p w:rsidR="00B828AB" w:rsidRDefault="00B828AB" w:rsidP="009256DE">
      <w:pPr>
        <w:pStyle w:val="berschrift3"/>
        <w:rPr>
          <w:lang w:val="de-DE" w:eastAsia="de-DE"/>
        </w:rPr>
      </w:pPr>
      <w:r>
        <w:rPr>
          <w:lang w:val="de-DE" w:eastAsia="de-DE"/>
        </w:rPr>
        <w:lastRenderedPageBreak/>
        <w:t xml:space="preserve"> </w:t>
      </w:r>
      <w:r w:rsidR="009256DE">
        <w:rPr>
          <w:lang w:val="de-DE" w:eastAsia="de-DE"/>
        </w:rPr>
        <w:t xml:space="preserve"> About</w:t>
      </w:r>
    </w:p>
    <w:p w:rsidR="009256DE" w:rsidRPr="009256DE" w:rsidRDefault="009256DE" w:rsidP="009256DE">
      <w:pPr>
        <w:pStyle w:val="Textkrper"/>
        <w:jc w:val="center"/>
        <w:rPr>
          <w:lang w:val="de-DE" w:eastAsia="de-DE"/>
        </w:rPr>
      </w:pPr>
      <w:r>
        <w:rPr>
          <w:noProof/>
          <w:lang w:eastAsia="de-CH"/>
        </w:rPr>
        <w:drawing>
          <wp:inline distT="0" distB="0" distL="0" distR="0" wp14:anchorId="45685021" wp14:editId="4DD6E6FE">
            <wp:extent cx="2340000" cy="6098400"/>
            <wp:effectExtent l="19050" t="19050" r="22225" b="17145"/>
            <wp:docPr id="30" name="Grafik 30" descr="C:\Users\nadya\Pictures\Screenpresso\2018-10-20_17h18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dya\Pictures\Screenpresso\2018-10-20_17h18_3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0000" cy="6098400"/>
                    </a:xfrm>
                    <a:prstGeom prst="rect">
                      <a:avLst/>
                    </a:prstGeom>
                    <a:noFill/>
                    <a:ln>
                      <a:solidFill>
                        <a:schemeClr val="bg1">
                          <a:lumMod val="75000"/>
                        </a:schemeClr>
                      </a:solidFill>
                    </a:ln>
                  </pic:spPr>
                </pic:pic>
              </a:graphicData>
            </a:graphic>
          </wp:inline>
        </w:drawing>
      </w:r>
    </w:p>
    <w:p w:rsidR="00A21E4B" w:rsidRDefault="00A21E4B" w:rsidP="00A21E4B">
      <w:pPr>
        <w:pStyle w:val="berschrift3"/>
        <w:rPr>
          <w:lang w:val="de-DE" w:eastAsia="de-DE"/>
        </w:rPr>
      </w:pPr>
      <w:proofErr w:type="spellStart"/>
      <w:r>
        <w:rPr>
          <w:lang w:val="de-DE" w:eastAsia="de-DE"/>
        </w:rPr>
        <w:lastRenderedPageBreak/>
        <w:t>Contact</w:t>
      </w:r>
      <w:proofErr w:type="spellEnd"/>
      <w:r>
        <w:rPr>
          <w:lang w:val="de-DE" w:eastAsia="de-DE"/>
        </w:rPr>
        <w:t xml:space="preserve"> </w:t>
      </w:r>
      <w:proofErr w:type="spellStart"/>
      <w:r>
        <w:rPr>
          <w:lang w:val="de-DE" w:eastAsia="de-DE"/>
        </w:rPr>
        <w:t>us</w:t>
      </w:r>
      <w:proofErr w:type="spellEnd"/>
    </w:p>
    <w:p w:rsidR="00A21E4B" w:rsidRPr="00A21E4B" w:rsidRDefault="00A21E4B" w:rsidP="00A21E4B">
      <w:pPr>
        <w:pStyle w:val="Textkrper"/>
        <w:jc w:val="center"/>
        <w:rPr>
          <w:lang w:val="de-DE" w:eastAsia="de-DE"/>
        </w:rPr>
      </w:pPr>
      <w:r>
        <w:rPr>
          <w:noProof/>
          <w:lang w:eastAsia="de-CH"/>
        </w:rPr>
        <w:drawing>
          <wp:inline distT="0" distB="0" distL="0" distR="0" wp14:anchorId="4868726B" wp14:editId="69FA4C09">
            <wp:extent cx="2340000" cy="6458400"/>
            <wp:effectExtent l="19050" t="19050" r="22225" b="19050"/>
            <wp:docPr id="32" name="Grafik 32" descr="C:\Users\nadya\Pictures\Screenpresso\2018-10-20_17h21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dya\Pictures\Screenpresso\2018-10-20_17h21_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0000" cy="6458400"/>
                    </a:xfrm>
                    <a:prstGeom prst="rect">
                      <a:avLst/>
                    </a:prstGeom>
                    <a:noFill/>
                    <a:ln>
                      <a:solidFill>
                        <a:schemeClr val="bg1">
                          <a:lumMod val="75000"/>
                        </a:schemeClr>
                      </a:solidFill>
                    </a:ln>
                  </pic:spPr>
                </pic:pic>
              </a:graphicData>
            </a:graphic>
          </wp:inline>
        </w:drawing>
      </w:r>
    </w:p>
    <w:p w:rsidR="00A21E4B" w:rsidRDefault="00A21E4B" w:rsidP="00B828AB">
      <w:pPr>
        <w:pStyle w:val="Textkrper"/>
        <w:rPr>
          <w:lang w:val="de-DE" w:eastAsia="de-DE"/>
        </w:rPr>
      </w:pPr>
    </w:p>
    <w:p w:rsidR="00A21E4B" w:rsidRDefault="00A21E4B" w:rsidP="00A21E4B">
      <w:pPr>
        <w:pStyle w:val="berschrift3"/>
        <w:rPr>
          <w:lang w:val="de-DE" w:eastAsia="de-DE"/>
        </w:rPr>
      </w:pPr>
      <w:r>
        <w:rPr>
          <w:lang w:val="de-DE" w:eastAsia="de-DE"/>
        </w:rPr>
        <w:lastRenderedPageBreak/>
        <w:t>Portfolio</w:t>
      </w:r>
    </w:p>
    <w:p w:rsidR="00A21E4B" w:rsidRDefault="00A21E4B" w:rsidP="00A21E4B">
      <w:pPr>
        <w:pStyle w:val="Textkrper"/>
        <w:jc w:val="center"/>
        <w:rPr>
          <w:lang w:val="de-DE" w:eastAsia="de-DE"/>
        </w:rPr>
      </w:pPr>
      <w:r>
        <w:rPr>
          <w:noProof/>
          <w:lang w:eastAsia="de-CH"/>
        </w:rPr>
        <w:drawing>
          <wp:inline distT="0" distB="0" distL="0" distR="0" wp14:anchorId="4243D4F4" wp14:editId="3F4D6CC2">
            <wp:extent cx="2340000" cy="6577200"/>
            <wp:effectExtent l="19050" t="19050" r="22225" b="14605"/>
            <wp:docPr id="33" name="Grafik 33" descr="C:\Users\nadya\Pictures\Screenpresso\2018-10-20_17h23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dya\Pictures\Screenpresso\2018-10-20_17h23_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0000" cy="6577200"/>
                    </a:xfrm>
                    <a:prstGeom prst="rect">
                      <a:avLst/>
                    </a:prstGeom>
                    <a:noFill/>
                    <a:ln>
                      <a:solidFill>
                        <a:schemeClr val="bg1">
                          <a:lumMod val="75000"/>
                        </a:schemeClr>
                      </a:solidFill>
                    </a:ln>
                  </pic:spPr>
                </pic:pic>
              </a:graphicData>
            </a:graphic>
          </wp:inline>
        </w:drawing>
      </w:r>
    </w:p>
    <w:p w:rsidR="00A21E4B" w:rsidRDefault="00A21E4B" w:rsidP="00A21E4B">
      <w:pPr>
        <w:pStyle w:val="Textkrper"/>
        <w:jc w:val="center"/>
        <w:rPr>
          <w:lang w:val="de-DE" w:eastAsia="de-DE"/>
        </w:rPr>
      </w:pPr>
    </w:p>
    <w:p w:rsidR="00C07A11" w:rsidRDefault="00C07A11">
      <w:pPr>
        <w:widowControl/>
        <w:spacing w:after="0" w:line="240" w:lineRule="auto"/>
        <w:jc w:val="left"/>
        <w:rPr>
          <w:rFonts w:cs="Arial"/>
          <w:b/>
          <w:bCs/>
          <w:kern w:val="32"/>
          <w:sz w:val="32"/>
          <w:szCs w:val="32"/>
          <w:lang w:eastAsia="de-CH"/>
        </w:rPr>
      </w:pPr>
      <w:r>
        <w:rPr>
          <w:lang w:eastAsia="de-CH"/>
        </w:rPr>
        <w:br w:type="page"/>
      </w:r>
    </w:p>
    <w:p w:rsidR="00A21E4B" w:rsidRPr="00A21E4B" w:rsidRDefault="00A21E4B" w:rsidP="00A21E4B">
      <w:pPr>
        <w:pStyle w:val="berschrift1"/>
        <w:rPr>
          <w:lang w:eastAsia="de-CH"/>
        </w:rPr>
      </w:pPr>
      <w:bookmarkStart w:id="54" w:name="_Toc527889812"/>
      <w:r w:rsidRPr="00A21E4B">
        <w:rPr>
          <w:lang w:eastAsia="de-CH"/>
        </w:rPr>
        <w:lastRenderedPageBreak/>
        <w:t>Quellenverzeichnis</w:t>
      </w:r>
      <w:bookmarkEnd w:id="54"/>
    </w:p>
    <w:p w:rsidR="00A21E4B" w:rsidRPr="00A21E4B" w:rsidRDefault="00A21E4B" w:rsidP="00A21E4B">
      <w:pPr>
        <w:pStyle w:val="berschrift2"/>
        <w:rPr>
          <w:lang w:eastAsia="de-CH"/>
        </w:rPr>
      </w:pPr>
      <w:bookmarkStart w:id="55" w:name="_Toc527889813"/>
      <w:r w:rsidRPr="00A21E4B">
        <w:rPr>
          <w:lang w:eastAsia="de-CH"/>
        </w:rPr>
        <w:t>Bildinformationen</w:t>
      </w:r>
      <w:bookmarkEnd w:id="55"/>
    </w:p>
    <w:p w:rsidR="00A21E4B" w:rsidRDefault="00A21E4B" w:rsidP="00C07A11">
      <w:pPr>
        <w:rPr>
          <w:lang w:eastAsia="de-CH"/>
        </w:rPr>
      </w:pPr>
      <w:r>
        <w:rPr>
          <w:lang w:eastAsia="de-CH"/>
        </w:rPr>
        <w:t xml:space="preserve">Von den folgenden Links wurden die Bilder für </w:t>
      </w:r>
      <w:proofErr w:type="spellStart"/>
      <w:r>
        <w:rPr>
          <w:lang w:eastAsia="de-CH"/>
        </w:rPr>
        <w:t>Screendesign</w:t>
      </w:r>
      <w:proofErr w:type="spellEnd"/>
      <w:r>
        <w:rPr>
          <w:lang w:eastAsia="de-CH"/>
        </w:rPr>
        <w:t xml:space="preserve"> verwendet</w:t>
      </w:r>
    </w:p>
    <w:p w:rsidR="00A21E4B" w:rsidRDefault="00884C52" w:rsidP="00C07A11">
      <w:pPr>
        <w:rPr>
          <w:lang w:eastAsia="de-CH"/>
        </w:rPr>
      </w:pPr>
      <w:hyperlink r:id="rId35" w:history="1">
        <w:r w:rsidR="00A21E4B" w:rsidRPr="00781BC3">
          <w:rPr>
            <w:rStyle w:val="Hyperlink"/>
            <w:sz w:val="22"/>
            <w:lang w:eastAsia="de-CH"/>
          </w:rPr>
          <w:t>https://www.pinterest.de/pin/91620173644318739/</w:t>
        </w:r>
      </w:hyperlink>
    </w:p>
    <w:p w:rsidR="00A21E4B" w:rsidRDefault="00884C52" w:rsidP="00C07A11">
      <w:pPr>
        <w:rPr>
          <w:lang w:eastAsia="de-CH"/>
        </w:rPr>
      </w:pPr>
      <w:hyperlink r:id="rId36" w:history="1">
        <w:r w:rsidR="00A21E4B" w:rsidRPr="00781BC3">
          <w:rPr>
            <w:rStyle w:val="Hyperlink"/>
            <w:sz w:val="22"/>
            <w:lang w:eastAsia="de-CH"/>
          </w:rPr>
          <w:t>https://singaporebrides.com/articles/2018/02/bridal-bouquet-singapore/</w:t>
        </w:r>
      </w:hyperlink>
    </w:p>
    <w:p w:rsidR="00A21E4B" w:rsidRDefault="00884C52" w:rsidP="00C07A11">
      <w:pPr>
        <w:rPr>
          <w:lang w:eastAsia="de-CH"/>
        </w:rPr>
      </w:pPr>
      <w:hyperlink r:id="rId37" w:history="1">
        <w:r w:rsidR="00A21E4B" w:rsidRPr="00781BC3">
          <w:rPr>
            <w:rStyle w:val="Hyperlink"/>
            <w:sz w:val="22"/>
            <w:lang w:eastAsia="de-CH"/>
          </w:rPr>
          <w:t>http://mmday.com.ua/charm-and-flame/</w:t>
        </w:r>
      </w:hyperlink>
    </w:p>
    <w:p w:rsidR="00A21E4B" w:rsidRDefault="00884C52" w:rsidP="00C07A11">
      <w:pPr>
        <w:rPr>
          <w:lang w:eastAsia="de-CH"/>
        </w:rPr>
      </w:pPr>
      <w:hyperlink r:id="rId38" w:history="1">
        <w:r w:rsidR="00A21E4B" w:rsidRPr="00781BC3">
          <w:rPr>
            <w:rStyle w:val="Hyperlink"/>
            <w:sz w:val="22"/>
            <w:lang w:eastAsia="de-CH"/>
          </w:rPr>
          <w:t>http://mmday.com.ua/edem-resort-wedding/</w:t>
        </w:r>
      </w:hyperlink>
    </w:p>
    <w:p w:rsidR="00A21E4B" w:rsidRDefault="00884C52" w:rsidP="00C07A11">
      <w:pPr>
        <w:rPr>
          <w:lang w:eastAsia="de-CH"/>
        </w:rPr>
      </w:pPr>
      <w:hyperlink r:id="rId39" w:history="1">
        <w:r w:rsidR="00A21E4B" w:rsidRPr="00781BC3">
          <w:rPr>
            <w:rStyle w:val="Hyperlink"/>
            <w:sz w:val="22"/>
            <w:lang w:eastAsia="de-CH"/>
          </w:rPr>
          <w:t>http://mmday.com.ua/grand-express/</w:t>
        </w:r>
      </w:hyperlink>
    </w:p>
    <w:p w:rsidR="00A21E4B" w:rsidRDefault="00884C52" w:rsidP="00C07A11">
      <w:pPr>
        <w:rPr>
          <w:lang w:eastAsia="de-CH"/>
        </w:rPr>
      </w:pPr>
      <w:hyperlink r:id="rId40" w:history="1">
        <w:r w:rsidR="00A21E4B" w:rsidRPr="00781BC3">
          <w:rPr>
            <w:rStyle w:val="Hyperlink"/>
            <w:sz w:val="22"/>
            <w:lang w:eastAsia="de-CH"/>
          </w:rPr>
          <w:t>https://www.gettyimages.ch/fotos/calla-lily?sort=mostpopular&amp;mediatype=photography&amp;phrase=calla%20lily</w:t>
        </w:r>
      </w:hyperlink>
    </w:p>
    <w:p w:rsidR="00A21E4B" w:rsidRDefault="00884C52" w:rsidP="00C07A11">
      <w:pPr>
        <w:rPr>
          <w:lang w:eastAsia="de-CH"/>
        </w:rPr>
      </w:pPr>
      <w:hyperlink r:id="rId41" w:history="1">
        <w:r w:rsidR="00A21E4B" w:rsidRPr="00781BC3">
          <w:rPr>
            <w:rStyle w:val="Hyperlink"/>
            <w:sz w:val="22"/>
            <w:lang w:eastAsia="de-CH"/>
          </w:rPr>
          <w:t>https://hiveminer.com/Tags/anthurium%2Cant%C3%BArio/Recent</w:t>
        </w:r>
      </w:hyperlink>
    </w:p>
    <w:p w:rsidR="00A21E4B" w:rsidRDefault="00884C52" w:rsidP="00C07A11">
      <w:pPr>
        <w:rPr>
          <w:lang w:eastAsia="de-CH"/>
        </w:rPr>
      </w:pPr>
      <w:hyperlink r:id="rId42" w:history="1">
        <w:r w:rsidR="00EC7DA4" w:rsidRPr="00781BC3">
          <w:rPr>
            <w:rStyle w:val="Hyperlink"/>
            <w:sz w:val="22"/>
            <w:lang w:eastAsia="de-CH"/>
          </w:rPr>
          <w:t>https://www.haroldfeinstein.com/portfolio/flowers/</w:t>
        </w:r>
      </w:hyperlink>
    </w:p>
    <w:p w:rsidR="00B828AB" w:rsidRPr="00C07A11" w:rsidRDefault="00884C52" w:rsidP="00C07A11">
      <w:pPr>
        <w:rPr>
          <w:lang w:eastAsia="de-CH"/>
        </w:rPr>
      </w:pPr>
      <w:hyperlink r:id="rId43" w:history="1">
        <w:r w:rsidR="00EC7DA4" w:rsidRPr="00781BC3">
          <w:rPr>
            <w:rStyle w:val="Hyperlink"/>
            <w:sz w:val="22"/>
            <w:lang w:eastAsia="de-CH"/>
          </w:rPr>
          <w:t>https://www.pinterest.de/pin/538743174150500043/</w:t>
        </w:r>
      </w:hyperlink>
    </w:p>
    <w:sectPr w:rsidR="00B828AB" w:rsidRPr="00C07A11" w:rsidSect="00504AD4">
      <w:headerReference w:type="default" r:id="rId44"/>
      <w:pgSz w:w="11906" w:h="16838"/>
      <w:pgMar w:top="1134"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C52" w:rsidRDefault="00884C52" w:rsidP="00E07E4C">
      <w:pPr>
        <w:pStyle w:val="Textkrper"/>
      </w:pPr>
      <w:r>
        <w:separator/>
      </w:r>
    </w:p>
  </w:endnote>
  <w:endnote w:type="continuationSeparator" w:id="0">
    <w:p w:rsidR="00884C52" w:rsidRDefault="00884C52" w:rsidP="00E07E4C">
      <w:pPr>
        <w:pStyle w:val="Textkrp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FC5" w:rsidRDefault="00483FC5" w:rsidP="00E07E4C">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rsidR="00483FC5" w:rsidRDefault="00483FC5" w:rsidP="00E07E4C">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C52" w:rsidRDefault="00884C52" w:rsidP="00E07E4C">
      <w:pPr>
        <w:pStyle w:val="Textkrper"/>
      </w:pPr>
      <w:r>
        <w:separator/>
      </w:r>
    </w:p>
  </w:footnote>
  <w:footnote w:type="continuationSeparator" w:id="0">
    <w:p w:rsidR="00884C52" w:rsidRDefault="00884C52" w:rsidP="00E07E4C">
      <w:pPr>
        <w:pStyle w:val="Textkrpe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26"/>
      <w:gridCol w:w="1077"/>
    </w:tblGrid>
    <w:tr w:rsidR="00483FC5" w:rsidTr="003B4D8B">
      <w:tc>
        <w:tcPr>
          <w:tcW w:w="7908" w:type="dxa"/>
        </w:tcPr>
        <w:p w:rsidR="00483FC5" w:rsidRDefault="00884C52" w:rsidP="00481D9C">
          <w:pPr>
            <w:pStyle w:val="KeinLeerraum"/>
            <w:rPr>
              <w:rStyle w:val="Seitenzahl"/>
            </w:rPr>
          </w:pPr>
          <w:r>
            <w:fldChar w:fldCharType="begin"/>
          </w:r>
          <w:r>
            <w:instrText xml:space="preserve"> STYLEREF  "Überschrift 1"  \* MERGEFORMAT </w:instrText>
          </w:r>
          <w:r>
            <w:fldChar w:fldCharType="separate"/>
          </w:r>
          <w:r w:rsidR="0087318A">
            <w:rPr>
              <w:noProof/>
            </w:rPr>
            <w:t>Vision</w:t>
          </w:r>
          <w:r>
            <w:rPr>
              <w:noProof/>
            </w:rPr>
            <w:fldChar w:fldCharType="end"/>
          </w:r>
          <w:r w:rsidR="00483FC5">
            <w:rPr>
              <w:rStyle w:val="Seitenzahl"/>
            </w:rPr>
            <w:fldChar w:fldCharType="begin"/>
          </w:r>
          <w:r w:rsidR="00483FC5">
            <w:rPr>
              <w:rStyle w:val="Seitenzahl"/>
            </w:rPr>
            <w:instrText xml:space="preserve"> {FVREF “Überschrift 1”} </w:instrText>
          </w:r>
          <w:r w:rsidR="00483FC5">
            <w:rPr>
              <w:rStyle w:val="Seitenzahl"/>
            </w:rPr>
            <w:fldChar w:fldCharType="end"/>
          </w:r>
        </w:p>
      </w:tc>
      <w:tc>
        <w:tcPr>
          <w:tcW w:w="1131" w:type="dxa"/>
        </w:tcPr>
        <w:p w:rsidR="00483FC5" w:rsidRDefault="00483FC5" w:rsidP="00481D9C">
          <w:pPr>
            <w:pStyle w:val="KeinLeerraum"/>
            <w:rPr>
              <w:rStyle w:val="Seitenzahl"/>
            </w:rPr>
          </w:pPr>
          <w:r>
            <w:rPr>
              <w:rStyle w:val="Seitenzahl"/>
            </w:rPr>
            <w:fldChar w:fldCharType="begin"/>
          </w:r>
          <w:r>
            <w:rPr>
              <w:rStyle w:val="Seitenzahl"/>
            </w:rPr>
            <w:instrText xml:space="preserve"> PAGE  \* ArabicDash </w:instrText>
          </w:r>
          <w:r>
            <w:rPr>
              <w:rStyle w:val="Seitenzahl"/>
            </w:rPr>
            <w:fldChar w:fldCharType="separate"/>
          </w:r>
          <w:r w:rsidR="0087318A">
            <w:rPr>
              <w:rStyle w:val="Seitenzahl"/>
              <w:noProof/>
            </w:rPr>
            <w:t>- 3 -</w:t>
          </w:r>
          <w:r>
            <w:rPr>
              <w:rStyle w:val="Seitenzahl"/>
            </w:rPr>
            <w:fldChar w:fldCharType="end"/>
          </w:r>
        </w:p>
      </w:tc>
    </w:tr>
  </w:tbl>
  <w:p w:rsidR="00483FC5" w:rsidRDefault="00483FC5" w:rsidP="00E07E4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3E2E7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57C5DA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96EB4F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3C4A305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EA86BE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66E66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56094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50ED9E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6A59D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6B461D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5B06A55"/>
    <w:multiLevelType w:val="hybridMultilevel"/>
    <w:tmpl w:val="C60E8C0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B027191"/>
    <w:multiLevelType w:val="hybridMultilevel"/>
    <w:tmpl w:val="2B0E1E60"/>
    <w:lvl w:ilvl="0" w:tplc="E5C452B4">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E520F6D"/>
    <w:multiLevelType w:val="multilevel"/>
    <w:tmpl w:val="D40205B2"/>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660" w:hanging="66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0F474C9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0F597694"/>
    <w:multiLevelType w:val="multilevel"/>
    <w:tmpl w:val="BC56E59A"/>
    <w:lvl w:ilvl="0">
      <w:start w:val="1"/>
      <w:numFmt w:val="decimal"/>
      <w:suff w:val="space"/>
      <w:lvlText w:val="%1"/>
      <w:lvlJc w:val="left"/>
      <w:pPr>
        <w:ind w:left="660" w:hanging="660"/>
      </w:pPr>
      <w:rPr>
        <w:rFonts w:ascii="Arial" w:hAnsi="Arial" w:hint="default"/>
      </w:rPr>
    </w:lvl>
    <w:lvl w:ilvl="1">
      <w:start w:val="1"/>
      <w:numFmt w:val="decimal"/>
      <w:suff w:val="space"/>
      <w:lvlText w:val="%1.%2"/>
      <w:lvlJc w:val="left"/>
      <w:pPr>
        <w:ind w:left="660" w:hanging="66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1B9A1F0D"/>
    <w:multiLevelType w:val="multilevel"/>
    <w:tmpl w:val="25E07290"/>
    <w:lvl w:ilvl="0">
      <w:start w:val="1"/>
      <w:numFmt w:val="decimal"/>
      <w:suff w:val="space"/>
      <w:lvlText w:val="%1"/>
      <w:lvlJc w:val="left"/>
      <w:pPr>
        <w:ind w:left="660" w:hanging="660"/>
      </w:pPr>
      <w:rPr>
        <w:rFonts w:ascii="Arial" w:hAnsi="Arial" w:hint="default"/>
      </w:rPr>
    </w:lvl>
    <w:lvl w:ilvl="1">
      <w:start w:val="1"/>
      <w:numFmt w:val="decimal"/>
      <w:suff w:val="space"/>
      <w:lvlText w:val="%1.%2"/>
      <w:lvlJc w:val="left"/>
      <w:pPr>
        <w:ind w:left="660" w:hanging="66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1F872C27"/>
    <w:multiLevelType w:val="multilevel"/>
    <w:tmpl w:val="C0AAC66C"/>
    <w:lvl w:ilvl="0">
      <w:start w:val="1"/>
      <w:numFmt w:val="decimal"/>
      <w:suff w:val="space"/>
      <w:lvlText w:val="%1"/>
      <w:lvlJc w:val="left"/>
      <w:pPr>
        <w:ind w:left="660" w:hanging="660"/>
      </w:pPr>
      <w:rPr>
        <w:rFonts w:ascii="Arial" w:hAnsi="Arial" w:hint="default"/>
      </w:rPr>
    </w:lvl>
    <w:lvl w:ilvl="1">
      <w:start w:val="1"/>
      <w:numFmt w:val="decimal"/>
      <w:suff w:val="space"/>
      <w:lvlText w:val="%1.%2"/>
      <w:lvlJc w:val="left"/>
      <w:pPr>
        <w:ind w:left="660" w:hanging="66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A275220"/>
    <w:multiLevelType w:val="multilevel"/>
    <w:tmpl w:val="EDD82928"/>
    <w:lvl w:ilvl="0">
      <w:start w:val="1"/>
      <w:numFmt w:val="decimal"/>
      <w:suff w:val="space"/>
      <w:lvlText w:val="%1"/>
      <w:lvlJc w:val="left"/>
      <w:pPr>
        <w:ind w:left="660" w:hanging="660"/>
      </w:pPr>
      <w:rPr>
        <w:rFonts w:ascii="Arial" w:hAnsi="Arial" w:hint="default"/>
      </w:rPr>
    </w:lvl>
    <w:lvl w:ilvl="1">
      <w:start w:val="1"/>
      <w:numFmt w:val="decimal"/>
      <w:suff w:val="space"/>
      <w:lvlText w:val="%1.%2"/>
      <w:lvlJc w:val="left"/>
      <w:pPr>
        <w:ind w:left="660" w:hanging="6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BE1106A"/>
    <w:multiLevelType w:val="hybridMultilevel"/>
    <w:tmpl w:val="D068BE4A"/>
    <w:lvl w:ilvl="0" w:tplc="2760D4C0">
      <w:start w:val="1"/>
      <w:numFmt w:val="bullet"/>
      <w:pStyle w:val="Liste"/>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CC7042A"/>
    <w:multiLevelType w:val="multilevel"/>
    <w:tmpl w:val="BC56E59A"/>
    <w:lvl w:ilvl="0">
      <w:start w:val="1"/>
      <w:numFmt w:val="decimal"/>
      <w:suff w:val="space"/>
      <w:lvlText w:val="%1"/>
      <w:lvlJc w:val="left"/>
      <w:pPr>
        <w:ind w:left="660" w:hanging="660"/>
      </w:pPr>
      <w:rPr>
        <w:rFonts w:ascii="Arial" w:hAnsi="Arial" w:hint="default"/>
      </w:rPr>
    </w:lvl>
    <w:lvl w:ilvl="1">
      <w:start w:val="1"/>
      <w:numFmt w:val="decimal"/>
      <w:suff w:val="space"/>
      <w:lvlText w:val="%1.%2"/>
      <w:lvlJc w:val="left"/>
      <w:pPr>
        <w:ind w:left="660" w:hanging="66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E1A3AD7"/>
    <w:multiLevelType w:val="hybridMultilevel"/>
    <w:tmpl w:val="3EC69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8703B2"/>
    <w:multiLevelType w:val="multilevel"/>
    <w:tmpl w:val="5DB8D838"/>
    <w:lvl w:ilvl="0">
      <w:start w:val="1"/>
      <w:numFmt w:val="decimal"/>
      <w:suff w:val="space"/>
      <w:lvlText w:val="%1"/>
      <w:lvlJc w:val="left"/>
      <w:pPr>
        <w:ind w:left="660" w:hanging="660"/>
      </w:pPr>
      <w:rPr>
        <w:rFonts w:ascii="Arial" w:hAnsi="Arial" w:hint="default"/>
      </w:rPr>
    </w:lvl>
    <w:lvl w:ilvl="1">
      <w:start w:val="1"/>
      <w:numFmt w:val="decimal"/>
      <w:suff w:val="space"/>
      <w:lvlText w:val="%1.%2"/>
      <w:lvlJc w:val="left"/>
      <w:pPr>
        <w:ind w:left="660" w:hanging="66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420A2B4F"/>
    <w:multiLevelType w:val="hybridMultilevel"/>
    <w:tmpl w:val="301AA07A"/>
    <w:lvl w:ilvl="0" w:tplc="E5C452B4">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D84F23"/>
    <w:multiLevelType w:val="hybridMultilevel"/>
    <w:tmpl w:val="4844DA0C"/>
    <w:lvl w:ilvl="0" w:tplc="5C9AD8B6">
      <w:start w:val="9557"/>
      <w:numFmt w:val="bullet"/>
      <w:lvlText w:val=""/>
      <w:lvlJc w:val="left"/>
      <w:pPr>
        <w:ind w:left="720" w:hanging="360"/>
      </w:pPr>
      <w:rPr>
        <w:rFonts w:ascii="Symbol" w:eastAsia="SimSu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C86DF4"/>
    <w:multiLevelType w:val="multilevel"/>
    <w:tmpl w:val="DD50E56E"/>
    <w:styleLink w:val="Nummerierung"/>
    <w:lvl w:ilvl="0">
      <w:start w:val="1"/>
      <w:numFmt w:val="decimal"/>
      <w:lvlText w:val="%1."/>
      <w:lvlJc w:val="left"/>
      <w:pPr>
        <w:tabs>
          <w:tab w:val="num" w:pos="360"/>
        </w:tabs>
        <w:ind w:left="360" w:hanging="360"/>
      </w:pPr>
      <w:rPr>
        <w:rFonts w:ascii="Arial" w:hAnsi="Arial"/>
        <w:sz w:val="24"/>
      </w:rPr>
    </w:lvl>
    <w:lvl w:ilvl="1">
      <w:start w:val="1"/>
      <w:numFmt w:val="decimal"/>
      <w:suff w:val="space"/>
      <w:lvlText w:val="%1.%2"/>
      <w:lvlJc w:val="left"/>
      <w:pPr>
        <w:ind w:left="660" w:hanging="66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49E21FB6"/>
    <w:multiLevelType w:val="hybridMultilevel"/>
    <w:tmpl w:val="829884AE"/>
    <w:lvl w:ilvl="0" w:tplc="0CA45D60">
      <w:numFmt w:val="bullet"/>
      <w:lvlText w:val="-"/>
      <w:lvlJc w:val="left"/>
      <w:pPr>
        <w:ind w:left="360" w:hanging="360"/>
      </w:pPr>
      <w:rPr>
        <w:rFonts w:ascii="Arial" w:eastAsia="SimSun"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FEF440D"/>
    <w:multiLevelType w:val="multilevel"/>
    <w:tmpl w:val="5B124A5E"/>
    <w:lvl w:ilvl="0">
      <w:start w:val="1"/>
      <w:numFmt w:val="decimal"/>
      <w:suff w:val="space"/>
      <w:lvlText w:val="%1"/>
      <w:lvlJc w:val="left"/>
      <w:pPr>
        <w:ind w:left="660" w:hanging="660"/>
      </w:pPr>
      <w:rPr>
        <w:rFonts w:ascii="Arial" w:hAnsi="Arial" w:hint="default"/>
      </w:rPr>
    </w:lvl>
    <w:lvl w:ilvl="1">
      <w:start w:val="5"/>
      <w:numFmt w:val="decimal"/>
      <w:lvlText w:val="%1.%2"/>
      <w:lvlJc w:val="left"/>
      <w:pPr>
        <w:tabs>
          <w:tab w:val="num" w:pos="660"/>
        </w:tabs>
        <w:ind w:left="660" w:hanging="66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573F4501"/>
    <w:multiLevelType w:val="multilevel"/>
    <w:tmpl w:val="EFAAE972"/>
    <w:lvl w:ilvl="0">
      <w:start w:val="1"/>
      <w:numFmt w:val="decimal"/>
      <w:suff w:val="space"/>
      <w:lvlText w:val="%1"/>
      <w:lvlJc w:val="left"/>
      <w:pPr>
        <w:ind w:left="660" w:hanging="660"/>
      </w:pPr>
      <w:rPr>
        <w:rFonts w:ascii="Arial" w:hAnsi="Arial" w:hint="default"/>
      </w:rPr>
    </w:lvl>
    <w:lvl w:ilvl="1">
      <w:start w:val="1"/>
      <w:numFmt w:val="decimal"/>
      <w:suff w:val="space"/>
      <w:lvlText w:val="%1.%2"/>
      <w:lvlJc w:val="left"/>
      <w:pPr>
        <w:ind w:left="660" w:hanging="6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5CA1550B"/>
    <w:multiLevelType w:val="hybridMultilevel"/>
    <w:tmpl w:val="170EE7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3337947"/>
    <w:multiLevelType w:val="multilevel"/>
    <w:tmpl w:val="DD50E56E"/>
    <w:numStyleLink w:val="Nummerierung"/>
  </w:abstractNum>
  <w:abstractNum w:abstractNumId="30" w15:restartNumberingAfterBreak="0">
    <w:nsid w:val="65454A77"/>
    <w:multiLevelType w:val="hybridMultilevel"/>
    <w:tmpl w:val="ADF62612"/>
    <w:lvl w:ilvl="0" w:tplc="1BF4B5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6406694"/>
    <w:multiLevelType w:val="hybridMultilevel"/>
    <w:tmpl w:val="F96ADAB4"/>
    <w:lvl w:ilvl="0" w:tplc="5E3ED0F0">
      <w:start w:val="1"/>
      <w:numFmt w:val="bullet"/>
      <w:lvlText w:val=""/>
      <w:lvlJc w:val="left"/>
      <w:pPr>
        <w:tabs>
          <w:tab w:val="num" w:pos="720"/>
        </w:tabs>
        <w:ind w:left="720" w:hanging="360"/>
      </w:pPr>
      <w:rPr>
        <w:rFonts w:ascii="Symbol" w:hAnsi="Symbol" w:hint="default"/>
      </w:rPr>
    </w:lvl>
    <w:lvl w:ilvl="1" w:tplc="1B469652" w:tentative="1">
      <w:start w:val="1"/>
      <w:numFmt w:val="bullet"/>
      <w:lvlText w:val="o"/>
      <w:lvlJc w:val="left"/>
      <w:pPr>
        <w:tabs>
          <w:tab w:val="num" w:pos="1440"/>
        </w:tabs>
        <w:ind w:left="1440" w:hanging="360"/>
      </w:pPr>
      <w:rPr>
        <w:rFonts w:ascii="Courier New" w:hAnsi="Courier New" w:cs="Courier New" w:hint="default"/>
      </w:rPr>
    </w:lvl>
    <w:lvl w:ilvl="2" w:tplc="3CB8CEBC" w:tentative="1">
      <w:start w:val="1"/>
      <w:numFmt w:val="bullet"/>
      <w:lvlText w:val=""/>
      <w:lvlJc w:val="left"/>
      <w:pPr>
        <w:tabs>
          <w:tab w:val="num" w:pos="2160"/>
        </w:tabs>
        <w:ind w:left="2160" w:hanging="360"/>
      </w:pPr>
      <w:rPr>
        <w:rFonts w:ascii="Wingdings" w:hAnsi="Wingdings" w:hint="default"/>
      </w:rPr>
    </w:lvl>
    <w:lvl w:ilvl="3" w:tplc="83D8769E" w:tentative="1">
      <w:start w:val="1"/>
      <w:numFmt w:val="bullet"/>
      <w:lvlText w:val=""/>
      <w:lvlJc w:val="left"/>
      <w:pPr>
        <w:tabs>
          <w:tab w:val="num" w:pos="2880"/>
        </w:tabs>
        <w:ind w:left="2880" w:hanging="360"/>
      </w:pPr>
      <w:rPr>
        <w:rFonts w:ascii="Symbol" w:hAnsi="Symbol" w:hint="default"/>
      </w:rPr>
    </w:lvl>
    <w:lvl w:ilvl="4" w:tplc="03B20A16" w:tentative="1">
      <w:start w:val="1"/>
      <w:numFmt w:val="bullet"/>
      <w:lvlText w:val="o"/>
      <w:lvlJc w:val="left"/>
      <w:pPr>
        <w:tabs>
          <w:tab w:val="num" w:pos="3600"/>
        </w:tabs>
        <w:ind w:left="3600" w:hanging="360"/>
      </w:pPr>
      <w:rPr>
        <w:rFonts w:ascii="Courier New" w:hAnsi="Courier New" w:cs="Courier New" w:hint="default"/>
      </w:rPr>
    </w:lvl>
    <w:lvl w:ilvl="5" w:tplc="4B66013E" w:tentative="1">
      <w:start w:val="1"/>
      <w:numFmt w:val="bullet"/>
      <w:lvlText w:val=""/>
      <w:lvlJc w:val="left"/>
      <w:pPr>
        <w:tabs>
          <w:tab w:val="num" w:pos="4320"/>
        </w:tabs>
        <w:ind w:left="4320" w:hanging="360"/>
      </w:pPr>
      <w:rPr>
        <w:rFonts w:ascii="Wingdings" w:hAnsi="Wingdings" w:hint="default"/>
      </w:rPr>
    </w:lvl>
    <w:lvl w:ilvl="6" w:tplc="E43A1030" w:tentative="1">
      <w:start w:val="1"/>
      <w:numFmt w:val="bullet"/>
      <w:lvlText w:val=""/>
      <w:lvlJc w:val="left"/>
      <w:pPr>
        <w:tabs>
          <w:tab w:val="num" w:pos="5040"/>
        </w:tabs>
        <w:ind w:left="5040" w:hanging="360"/>
      </w:pPr>
      <w:rPr>
        <w:rFonts w:ascii="Symbol" w:hAnsi="Symbol" w:hint="default"/>
      </w:rPr>
    </w:lvl>
    <w:lvl w:ilvl="7" w:tplc="57E67F38" w:tentative="1">
      <w:start w:val="1"/>
      <w:numFmt w:val="bullet"/>
      <w:lvlText w:val="o"/>
      <w:lvlJc w:val="left"/>
      <w:pPr>
        <w:tabs>
          <w:tab w:val="num" w:pos="5760"/>
        </w:tabs>
        <w:ind w:left="5760" w:hanging="360"/>
      </w:pPr>
      <w:rPr>
        <w:rFonts w:ascii="Courier New" w:hAnsi="Courier New" w:cs="Courier New" w:hint="default"/>
      </w:rPr>
    </w:lvl>
    <w:lvl w:ilvl="8" w:tplc="0EFA007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F75B28"/>
    <w:multiLevelType w:val="multilevel"/>
    <w:tmpl w:val="0B064800"/>
    <w:lvl w:ilvl="0">
      <w:start w:val="1"/>
      <w:numFmt w:val="decimal"/>
      <w:pStyle w:val="berschrift1"/>
      <w:suff w:val="space"/>
      <w:lvlText w:val="%1"/>
      <w:lvlJc w:val="left"/>
      <w:pPr>
        <w:ind w:left="660" w:hanging="66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suff w:val="space"/>
      <w:lvlText w:val="%1.%2"/>
      <w:lvlJc w:val="left"/>
      <w:pPr>
        <w:ind w:left="660" w:hanging="660"/>
      </w:pPr>
      <w:rPr>
        <w:rFonts w:hint="default"/>
      </w:rPr>
    </w:lvl>
    <w:lvl w:ilvl="2">
      <w:start w:val="1"/>
      <w:numFmt w:val="decimal"/>
      <w:pStyle w:val="berschrift3"/>
      <w:suff w:val="space"/>
      <w:lvlText w:val="%1.%2.%3"/>
      <w:lvlJc w:val="left"/>
      <w:pPr>
        <w:ind w:left="720" w:hanging="720"/>
      </w:pPr>
      <w:rPr>
        <w:rFonts w:hint="default"/>
      </w:rPr>
    </w:lvl>
    <w:lvl w:ilvl="3">
      <w:start w:val="1"/>
      <w:numFmt w:val="decimal"/>
      <w:pStyle w:val="berschrift4"/>
      <w:suff w:val="space"/>
      <w:lvlText w:val="%1.%2.%3.%4"/>
      <w:lvlJc w:val="left"/>
      <w:pPr>
        <w:ind w:left="720" w:hanging="720"/>
      </w:pPr>
      <w:rPr>
        <w:rFonts w:hint="default"/>
      </w:rPr>
    </w:lvl>
    <w:lvl w:ilvl="4">
      <w:start w:val="1"/>
      <w:numFmt w:val="decimal"/>
      <w:pStyle w:val="berschrift5"/>
      <w:lvlText w:val="%1.%2.%3.%4.%5"/>
      <w:lvlJc w:val="left"/>
      <w:pPr>
        <w:tabs>
          <w:tab w:val="num" w:pos="1080"/>
        </w:tabs>
        <w:ind w:left="1080" w:hanging="1080"/>
      </w:pPr>
      <w:rPr>
        <w:rFonts w:hint="default"/>
      </w:rPr>
    </w:lvl>
    <w:lvl w:ilvl="5">
      <w:start w:val="1"/>
      <w:numFmt w:val="decimal"/>
      <w:pStyle w:val="berschrift6"/>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6BE90BCC"/>
    <w:multiLevelType w:val="hybridMultilevel"/>
    <w:tmpl w:val="D49626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F7A71DC"/>
    <w:multiLevelType w:val="hybridMultilevel"/>
    <w:tmpl w:val="764A6BE4"/>
    <w:lvl w:ilvl="0" w:tplc="F9F4BB9A">
      <w:start w:val="1"/>
      <w:numFmt w:val="bullet"/>
      <w:lvlText w:val=""/>
      <w:lvlJc w:val="left"/>
      <w:pPr>
        <w:ind w:left="720" w:hanging="360"/>
      </w:pPr>
      <w:rPr>
        <w:rFonts w:ascii="Symbol" w:eastAsia="SimSu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0F1699"/>
    <w:multiLevelType w:val="hybridMultilevel"/>
    <w:tmpl w:val="2B72F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557618"/>
    <w:multiLevelType w:val="hybridMultilevel"/>
    <w:tmpl w:val="E21844BE"/>
    <w:lvl w:ilvl="0" w:tplc="22A6827A">
      <w:numFmt w:val="bullet"/>
      <w:lvlText w:val="-"/>
      <w:lvlJc w:val="left"/>
      <w:pPr>
        <w:ind w:left="720" w:hanging="360"/>
      </w:pPr>
      <w:rPr>
        <w:rFonts w:ascii="Arial" w:eastAsia="SimSu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65B4DA9"/>
    <w:multiLevelType w:val="hybridMultilevel"/>
    <w:tmpl w:val="472A9470"/>
    <w:lvl w:ilvl="0" w:tplc="EA242922">
      <w:start w:val="3"/>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8E2ABC"/>
    <w:multiLevelType w:val="multilevel"/>
    <w:tmpl w:val="0407001F"/>
    <w:numStyleLink w:val="111111"/>
  </w:abstractNum>
  <w:num w:numId="1">
    <w:abstractNumId w:val="19"/>
  </w:num>
  <w:num w:numId="2">
    <w:abstractNumId w:val="26"/>
  </w:num>
  <w:num w:numId="3">
    <w:abstractNumId w:val="17"/>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1"/>
  </w:num>
  <w:num w:numId="15">
    <w:abstractNumId w:val="27"/>
  </w:num>
  <w:num w:numId="16">
    <w:abstractNumId w:val="15"/>
  </w:num>
  <w:num w:numId="17">
    <w:abstractNumId w:val="32"/>
  </w:num>
  <w:num w:numId="18">
    <w:abstractNumId w:val="29"/>
  </w:num>
  <w:num w:numId="19">
    <w:abstractNumId w:val="14"/>
  </w:num>
  <w:num w:numId="20">
    <w:abstractNumId w:val="12"/>
  </w:num>
  <w:num w:numId="21">
    <w:abstractNumId w:val="24"/>
  </w:num>
  <w:num w:numId="22">
    <w:abstractNumId w:val="31"/>
  </w:num>
  <w:num w:numId="23">
    <w:abstractNumId w:val="18"/>
  </w:num>
  <w:num w:numId="24">
    <w:abstractNumId w:val="13"/>
  </w:num>
  <w:num w:numId="25">
    <w:abstractNumId w:val="38"/>
  </w:num>
  <w:num w:numId="26">
    <w:abstractNumId w:val="16"/>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num>
  <w:num w:numId="29">
    <w:abstractNumId w:val="25"/>
  </w:num>
  <w:num w:numId="30">
    <w:abstractNumId w:val="22"/>
  </w:num>
  <w:num w:numId="31">
    <w:abstractNumId w:val="32"/>
  </w:num>
  <w:num w:numId="32">
    <w:abstractNumId w:val="20"/>
  </w:num>
  <w:num w:numId="33">
    <w:abstractNumId w:val="23"/>
  </w:num>
  <w:num w:numId="34">
    <w:abstractNumId w:val="34"/>
  </w:num>
  <w:num w:numId="35">
    <w:abstractNumId w:val="25"/>
  </w:num>
  <w:num w:numId="36">
    <w:abstractNumId w:val="35"/>
  </w:num>
  <w:num w:numId="37">
    <w:abstractNumId w:val="11"/>
  </w:num>
  <w:num w:numId="38">
    <w:abstractNumId w:val="28"/>
  </w:num>
  <w:num w:numId="39">
    <w:abstractNumId w:val="36"/>
  </w:num>
  <w:num w:numId="40">
    <w:abstractNumId w:val="30"/>
  </w:num>
  <w:num w:numId="41">
    <w:abstractNumId w:val="33"/>
  </w:num>
  <w:num w:numId="42">
    <w:abstractNumId w:val="10"/>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987"/>
    <w:rsid w:val="00000B52"/>
    <w:rsid w:val="0000170C"/>
    <w:rsid w:val="00002DBA"/>
    <w:rsid w:val="0000496D"/>
    <w:rsid w:val="00004C9D"/>
    <w:rsid w:val="00005437"/>
    <w:rsid w:val="0000562D"/>
    <w:rsid w:val="0001019E"/>
    <w:rsid w:val="0001051F"/>
    <w:rsid w:val="00012311"/>
    <w:rsid w:val="000140BC"/>
    <w:rsid w:val="00015DE8"/>
    <w:rsid w:val="000172C3"/>
    <w:rsid w:val="00020612"/>
    <w:rsid w:val="00022F61"/>
    <w:rsid w:val="000235D6"/>
    <w:rsid w:val="00023776"/>
    <w:rsid w:val="00025CA7"/>
    <w:rsid w:val="00026A40"/>
    <w:rsid w:val="0002745F"/>
    <w:rsid w:val="000302C9"/>
    <w:rsid w:val="00030390"/>
    <w:rsid w:val="00030D83"/>
    <w:rsid w:val="000325B3"/>
    <w:rsid w:val="00032DE2"/>
    <w:rsid w:val="00036740"/>
    <w:rsid w:val="00046640"/>
    <w:rsid w:val="00046AC3"/>
    <w:rsid w:val="00052228"/>
    <w:rsid w:val="00052F3F"/>
    <w:rsid w:val="0005342A"/>
    <w:rsid w:val="00053928"/>
    <w:rsid w:val="00053F6A"/>
    <w:rsid w:val="00056A4F"/>
    <w:rsid w:val="00057F80"/>
    <w:rsid w:val="000612CD"/>
    <w:rsid w:val="00062957"/>
    <w:rsid w:val="00063DE8"/>
    <w:rsid w:val="000663DC"/>
    <w:rsid w:val="000677D2"/>
    <w:rsid w:val="00067F7B"/>
    <w:rsid w:val="00067FE9"/>
    <w:rsid w:val="00070A0C"/>
    <w:rsid w:val="00071C6E"/>
    <w:rsid w:val="00071FBF"/>
    <w:rsid w:val="00072131"/>
    <w:rsid w:val="000728B0"/>
    <w:rsid w:val="00077441"/>
    <w:rsid w:val="00077B5A"/>
    <w:rsid w:val="00077F71"/>
    <w:rsid w:val="00081383"/>
    <w:rsid w:val="00082B0D"/>
    <w:rsid w:val="00082F35"/>
    <w:rsid w:val="00085C98"/>
    <w:rsid w:val="00086460"/>
    <w:rsid w:val="00090C4F"/>
    <w:rsid w:val="000931B2"/>
    <w:rsid w:val="00093EF6"/>
    <w:rsid w:val="000941D2"/>
    <w:rsid w:val="00094510"/>
    <w:rsid w:val="0009559E"/>
    <w:rsid w:val="000976C4"/>
    <w:rsid w:val="000A0469"/>
    <w:rsid w:val="000A06CC"/>
    <w:rsid w:val="000A0CAB"/>
    <w:rsid w:val="000A1552"/>
    <w:rsid w:val="000A3C5A"/>
    <w:rsid w:val="000A3F3B"/>
    <w:rsid w:val="000A714E"/>
    <w:rsid w:val="000A7B08"/>
    <w:rsid w:val="000B552C"/>
    <w:rsid w:val="000B6145"/>
    <w:rsid w:val="000C210F"/>
    <w:rsid w:val="000C5A94"/>
    <w:rsid w:val="000C6273"/>
    <w:rsid w:val="000C640A"/>
    <w:rsid w:val="000D0072"/>
    <w:rsid w:val="000D06FC"/>
    <w:rsid w:val="000D79F0"/>
    <w:rsid w:val="000E741A"/>
    <w:rsid w:val="000F0987"/>
    <w:rsid w:val="000F0D88"/>
    <w:rsid w:val="000F1314"/>
    <w:rsid w:val="000F1793"/>
    <w:rsid w:val="000F37D6"/>
    <w:rsid w:val="000F3B2A"/>
    <w:rsid w:val="000F3F77"/>
    <w:rsid w:val="000F4FF9"/>
    <w:rsid w:val="000F681C"/>
    <w:rsid w:val="001005E4"/>
    <w:rsid w:val="001012E7"/>
    <w:rsid w:val="0010141C"/>
    <w:rsid w:val="00102679"/>
    <w:rsid w:val="00102C05"/>
    <w:rsid w:val="00103067"/>
    <w:rsid w:val="00104062"/>
    <w:rsid w:val="00104538"/>
    <w:rsid w:val="0010641E"/>
    <w:rsid w:val="0010786C"/>
    <w:rsid w:val="001078F0"/>
    <w:rsid w:val="001164D1"/>
    <w:rsid w:val="00116902"/>
    <w:rsid w:val="0011723C"/>
    <w:rsid w:val="0011786D"/>
    <w:rsid w:val="001200AA"/>
    <w:rsid w:val="00120D8D"/>
    <w:rsid w:val="00121948"/>
    <w:rsid w:val="00121CAD"/>
    <w:rsid w:val="001225CC"/>
    <w:rsid w:val="0012299F"/>
    <w:rsid w:val="00127B7B"/>
    <w:rsid w:val="00140D64"/>
    <w:rsid w:val="00142267"/>
    <w:rsid w:val="00142A0A"/>
    <w:rsid w:val="0014372F"/>
    <w:rsid w:val="00146180"/>
    <w:rsid w:val="00151E19"/>
    <w:rsid w:val="001520D5"/>
    <w:rsid w:val="00152383"/>
    <w:rsid w:val="00152C1E"/>
    <w:rsid w:val="00152F7A"/>
    <w:rsid w:val="001537F0"/>
    <w:rsid w:val="00153907"/>
    <w:rsid w:val="0015518F"/>
    <w:rsid w:val="00155962"/>
    <w:rsid w:val="0015690F"/>
    <w:rsid w:val="0016095E"/>
    <w:rsid w:val="0016172B"/>
    <w:rsid w:val="001656C2"/>
    <w:rsid w:val="00166A7D"/>
    <w:rsid w:val="001678E8"/>
    <w:rsid w:val="00167AD2"/>
    <w:rsid w:val="001706BA"/>
    <w:rsid w:val="0017268C"/>
    <w:rsid w:val="00175508"/>
    <w:rsid w:val="00181D2A"/>
    <w:rsid w:val="0018452A"/>
    <w:rsid w:val="00187090"/>
    <w:rsid w:val="00192091"/>
    <w:rsid w:val="00192A31"/>
    <w:rsid w:val="00194435"/>
    <w:rsid w:val="001954DC"/>
    <w:rsid w:val="00195DA9"/>
    <w:rsid w:val="00197B23"/>
    <w:rsid w:val="001A349E"/>
    <w:rsid w:val="001A4AC6"/>
    <w:rsid w:val="001A4E3B"/>
    <w:rsid w:val="001A5480"/>
    <w:rsid w:val="001A7CDF"/>
    <w:rsid w:val="001B171A"/>
    <w:rsid w:val="001B20B8"/>
    <w:rsid w:val="001B745D"/>
    <w:rsid w:val="001C02F8"/>
    <w:rsid w:val="001C05E2"/>
    <w:rsid w:val="001C0ABE"/>
    <w:rsid w:val="001C236B"/>
    <w:rsid w:val="001C2CFC"/>
    <w:rsid w:val="001C4447"/>
    <w:rsid w:val="001C5187"/>
    <w:rsid w:val="001C55AE"/>
    <w:rsid w:val="001C6CD9"/>
    <w:rsid w:val="001C7B3F"/>
    <w:rsid w:val="001D3F3C"/>
    <w:rsid w:val="001D5C99"/>
    <w:rsid w:val="001E18AB"/>
    <w:rsid w:val="001E47B2"/>
    <w:rsid w:val="001E597B"/>
    <w:rsid w:val="001E73CE"/>
    <w:rsid w:val="001F231E"/>
    <w:rsid w:val="001F2C35"/>
    <w:rsid w:val="001F568E"/>
    <w:rsid w:val="00200C17"/>
    <w:rsid w:val="0020369C"/>
    <w:rsid w:val="00204967"/>
    <w:rsid w:val="00206952"/>
    <w:rsid w:val="00206ADE"/>
    <w:rsid w:val="00206EC5"/>
    <w:rsid w:val="002121DD"/>
    <w:rsid w:val="002135F4"/>
    <w:rsid w:val="002163EC"/>
    <w:rsid w:val="002215D9"/>
    <w:rsid w:val="00221751"/>
    <w:rsid w:val="00221975"/>
    <w:rsid w:val="00222CFA"/>
    <w:rsid w:val="00223B78"/>
    <w:rsid w:val="00224681"/>
    <w:rsid w:val="002260BC"/>
    <w:rsid w:val="002271CB"/>
    <w:rsid w:val="0022786E"/>
    <w:rsid w:val="002279D5"/>
    <w:rsid w:val="00227A3B"/>
    <w:rsid w:val="002302F3"/>
    <w:rsid w:val="00230496"/>
    <w:rsid w:val="0023096B"/>
    <w:rsid w:val="00232393"/>
    <w:rsid w:val="002325AA"/>
    <w:rsid w:val="002350F2"/>
    <w:rsid w:val="00235BB2"/>
    <w:rsid w:val="00236232"/>
    <w:rsid w:val="00242D0C"/>
    <w:rsid w:val="00244F6E"/>
    <w:rsid w:val="00247F6E"/>
    <w:rsid w:val="00253952"/>
    <w:rsid w:val="00253FB8"/>
    <w:rsid w:val="00253FCB"/>
    <w:rsid w:val="002602BA"/>
    <w:rsid w:val="00264F6C"/>
    <w:rsid w:val="00265B71"/>
    <w:rsid w:val="002669B3"/>
    <w:rsid w:val="00267785"/>
    <w:rsid w:val="00270685"/>
    <w:rsid w:val="002715EA"/>
    <w:rsid w:val="00272CE4"/>
    <w:rsid w:val="00280857"/>
    <w:rsid w:val="0029003D"/>
    <w:rsid w:val="002902E6"/>
    <w:rsid w:val="00290B11"/>
    <w:rsid w:val="002936FE"/>
    <w:rsid w:val="0029703F"/>
    <w:rsid w:val="002A120C"/>
    <w:rsid w:val="002A188E"/>
    <w:rsid w:val="002A637B"/>
    <w:rsid w:val="002A6A1F"/>
    <w:rsid w:val="002A6E5F"/>
    <w:rsid w:val="002A716E"/>
    <w:rsid w:val="002A7B78"/>
    <w:rsid w:val="002B1CE8"/>
    <w:rsid w:val="002B48B3"/>
    <w:rsid w:val="002B4B3E"/>
    <w:rsid w:val="002B6C54"/>
    <w:rsid w:val="002C2348"/>
    <w:rsid w:val="002C24D2"/>
    <w:rsid w:val="002C5794"/>
    <w:rsid w:val="002C5F14"/>
    <w:rsid w:val="002C7A97"/>
    <w:rsid w:val="002D079C"/>
    <w:rsid w:val="002D1224"/>
    <w:rsid w:val="002D2BCB"/>
    <w:rsid w:val="002D32D4"/>
    <w:rsid w:val="002D3B1B"/>
    <w:rsid w:val="002D413E"/>
    <w:rsid w:val="002E039E"/>
    <w:rsid w:val="002E17BE"/>
    <w:rsid w:val="002E1A3B"/>
    <w:rsid w:val="002E520A"/>
    <w:rsid w:val="002E5564"/>
    <w:rsid w:val="002E5BBF"/>
    <w:rsid w:val="002E5D77"/>
    <w:rsid w:val="002E6B69"/>
    <w:rsid w:val="002E6D8D"/>
    <w:rsid w:val="002F27E9"/>
    <w:rsid w:val="00300341"/>
    <w:rsid w:val="0030049B"/>
    <w:rsid w:val="00301C4D"/>
    <w:rsid w:val="00303E50"/>
    <w:rsid w:val="003049EB"/>
    <w:rsid w:val="00306907"/>
    <w:rsid w:val="003123E6"/>
    <w:rsid w:val="003133FA"/>
    <w:rsid w:val="00316D37"/>
    <w:rsid w:val="0031701C"/>
    <w:rsid w:val="003200BB"/>
    <w:rsid w:val="00324DFD"/>
    <w:rsid w:val="00324F24"/>
    <w:rsid w:val="00327B5B"/>
    <w:rsid w:val="00327F95"/>
    <w:rsid w:val="003313DB"/>
    <w:rsid w:val="00335A51"/>
    <w:rsid w:val="003401F1"/>
    <w:rsid w:val="003417E0"/>
    <w:rsid w:val="00342C10"/>
    <w:rsid w:val="00342ED8"/>
    <w:rsid w:val="0034729E"/>
    <w:rsid w:val="00347AA6"/>
    <w:rsid w:val="003508C1"/>
    <w:rsid w:val="003515B9"/>
    <w:rsid w:val="00357762"/>
    <w:rsid w:val="003604CB"/>
    <w:rsid w:val="00364373"/>
    <w:rsid w:val="00364952"/>
    <w:rsid w:val="00364A98"/>
    <w:rsid w:val="00364B97"/>
    <w:rsid w:val="00366814"/>
    <w:rsid w:val="00366E71"/>
    <w:rsid w:val="0037239C"/>
    <w:rsid w:val="003741BE"/>
    <w:rsid w:val="00376119"/>
    <w:rsid w:val="00376121"/>
    <w:rsid w:val="003774CC"/>
    <w:rsid w:val="00380527"/>
    <w:rsid w:val="00382FCC"/>
    <w:rsid w:val="00385476"/>
    <w:rsid w:val="00392373"/>
    <w:rsid w:val="00394979"/>
    <w:rsid w:val="00396134"/>
    <w:rsid w:val="00396B4A"/>
    <w:rsid w:val="00397739"/>
    <w:rsid w:val="003A0067"/>
    <w:rsid w:val="003A009D"/>
    <w:rsid w:val="003A099E"/>
    <w:rsid w:val="003A09D5"/>
    <w:rsid w:val="003A0EA5"/>
    <w:rsid w:val="003A1BE2"/>
    <w:rsid w:val="003A3915"/>
    <w:rsid w:val="003A3DBD"/>
    <w:rsid w:val="003A557B"/>
    <w:rsid w:val="003A5A59"/>
    <w:rsid w:val="003A77DC"/>
    <w:rsid w:val="003A796D"/>
    <w:rsid w:val="003A799B"/>
    <w:rsid w:val="003B3A43"/>
    <w:rsid w:val="003B3E66"/>
    <w:rsid w:val="003B4D8B"/>
    <w:rsid w:val="003C1167"/>
    <w:rsid w:val="003C717B"/>
    <w:rsid w:val="003D15B0"/>
    <w:rsid w:val="003D2038"/>
    <w:rsid w:val="003D2944"/>
    <w:rsid w:val="003D33B0"/>
    <w:rsid w:val="003D4B5C"/>
    <w:rsid w:val="003D640B"/>
    <w:rsid w:val="003D6742"/>
    <w:rsid w:val="003E5805"/>
    <w:rsid w:val="003E59DC"/>
    <w:rsid w:val="003E68FC"/>
    <w:rsid w:val="003E6C4B"/>
    <w:rsid w:val="003E73CC"/>
    <w:rsid w:val="003F1604"/>
    <w:rsid w:val="003F40A2"/>
    <w:rsid w:val="003F4C1A"/>
    <w:rsid w:val="003F5150"/>
    <w:rsid w:val="004008EC"/>
    <w:rsid w:val="00402B8D"/>
    <w:rsid w:val="004033D2"/>
    <w:rsid w:val="00403EC5"/>
    <w:rsid w:val="0040621F"/>
    <w:rsid w:val="00406719"/>
    <w:rsid w:val="00406787"/>
    <w:rsid w:val="00411977"/>
    <w:rsid w:val="004133F8"/>
    <w:rsid w:val="00413BBD"/>
    <w:rsid w:val="00414171"/>
    <w:rsid w:val="004142C4"/>
    <w:rsid w:val="004163A5"/>
    <w:rsid w:val="00416CF5"/>
    <w:rsid w:val="004176D2"/>
    <w:rsid w:val="00420152"/>
    <w:rsid w:val="004216E5"/>
    <w:rsid w:val="0042423A"/>
    <w:rsid w:val="00424E33"/>
    <w:rsid w:val="0042670B"/>
    <w:rsid w:val="004273CF"/>
    <w:rsid w:val="00427522"/>
    <w:rsid w:val="00430F15"/>
    <w:rsid w:val="00434437"/>
    <w:rsid w:val="00435911"/>
    <w:rsid w:val="00437468"/>
    <w:rsid w:val="00437F9A"/>
    <w:rsid w:val="00442443"/>
    <w:rsid w:val="00442B99"/>
    <w:rsid w:val="004462B5"/>
    <w:rsid w:val="0045171E"/>
    <w:rsid w:val="00451E29"/>
    <w:rsid w:val="00453EE4"/>
    <w:rsid w:val="00454BE8"/>
    <w:rsid w:val="00456031"/>
    <w:rsid w:val="004608F3"/>
    <w:rsid w:val="00460962"/>
    <w:rsid w:val="00460FC1"/>
    <w:rsid w:val="004612F5"/>
    <w:rsid w:val="00461C72"/>
    <w:rsid w:val="0046476D"/>
    <w:rsid w:val="00464AFC"/>
    <w:rsid w:val="00465947"/>
    <w:rsid w:val="00466790"/>
    <w:rsid w:val="00470B6F"/>
    <w:rsid w:val="004711BD"/>
    <w:rsid w:val="004728D3"/>
    <w:rsid w:val="00472CF6"/>
    <w:rsid w:val="00475B50"/>
    <w:rsid w:val="00476A91"/>
    <w:rsid w:val="00481D9C"/>
    <w:rsid w:val="00483FC5"/>
    <w:rsid w:val="004843B1"/>
    <w:rsid w:val="004846BA"/>
    <w:rsid w:val="00487A18"/>
    <w:rsid w:val="004901E9"/>
    <w:rsid w:val="0049093E"/>
    <w:rsid w:val="00490E79"/>
    <w:rsid w:val="00491054"/>
    <w:rsid w:val="004925AA"/>
    <w:rsid w:val="004932B3"/>
    <w:rsid w:val="00495A09"/>
    <w:rsid w:val="004961DF"/>
    <w:rsid w:val="004965FF"/>
    <w:rsid w:val="00496DDA"/>
    <w:rsid w:val="00497518"/>
    <w:rsid w:val="004A6F0A"/>
    <w:rsid w:val="004A7934"/>
    <w:rsid w:val="004B030E"/>
    <w:rsid w:val="004B1239"/>
    <w:rsid w:val="004B372C"/>
    <w:rsid w:val="004B5BE9"/>
    <w:rsid w:val="004B6FC0"/>
    <w:rsid w:val="004C1710"/>
    <w:rsid w:val="004C3120"/>
    <w:rsid w:val="004C3236"/>
    <w:rsid w:val="004C42AE"/>
    <w:rsid w:val="004C6C56"/>
    <w:rsid w:val="004C75EE"/>
    <w:rsid w:val="004D07D5"/>
    <w:rsid w:val="004D0D3B"/>
    <w:rsid w:val="004D29ED"/>
    <w:rsid w:val="004D3626"/>
    <w:rsid w:val="004E066A"/>
    <w:rsid w:val="004E0A99"/>
    <w:rsid w:val="004E1429"/>
    <w:rsid w:val="004E1D8C"/>
    <w:rsid w:val="004E2513"/>
    <w:rsid w:val="004E41AC"/>
    <w:rsid w:val="004E6D28"/>
    <w:rsid w:val="004F36F1"/>
    <w:rsid w:val="004F3CC3"/>
    <w:rsid w:val="004F63B7"/>
    <w:rsid w:val="004F658C"/>
    <w:rsid w:val="004F7F7D"/>
    <w:rsid w:val="00500891"/>
    <w:rsid w:val="005039A3"/>
    <w:rsid w:val="005046F9"/>
    <w:rsid w:val="00504A66"/>
    <w:rsid w:val="00504AD4"/>
    <w:rsid w:val="005053FB"/>
    <w:rsid w:val="00511A68"/>
    <w:rsid w:val="00513D59"/>
    <w:rsid w:val="00513E5E"/>
    <w:rsid w:val="00514D3F"/>
    <w:rsid w:val="005166E7"/>
    <w:rsid w:val="005201CE"/>
    <w:rsid w:val="005213BA"/>
    <w:rsid w:val="00522A83"/>
    <w:rsid w:val="00523352"/>
    <w:rsid w:val="00524CF6"/>
    <w:rsid w:val="0052701B"/>
    <w:rsid w:val="005304EB"/>
    <w:rsid w:val="005305DE"/>
    <w:rsid w:val="00531947"/>
    <w:rsid w:val="0053231D"/>
    <w:rsid w:val="00533713"/>
    <w:rsid w:val="005340D5"/>
    <w:rsid w:val="00535AD2"/>
    <w:rsid w:val="00540DD7"/>
    <w:rsid w:val="00545BB8"/>
    <w:rsid w:val="0054621D"/>
    <w:rsid w:val="00551B18"/>
    <w:rsid w:val="00553696"/>
    <w:rsid w:val="00553ADA"/>
    <w:rsid w:val="00555E5D"/>
    <w:rsid w:val="005579B5"/>
    <w:rsid w:val="00557BB4"/>
    <w:rsid w:val="00557FFB"/>
    <w:rsid w:val="00560A95"/>
    <w:rsid w:val="00560ED0"/>
    <w:rsid w:val="00561BDA"/>
    <w:rsid w:val="005645CF"/>
    <w:rsid w:val="0056529F"/>
    <w:rsid w:val="00566D67"/>
    <w:rsid w:val="005677DF"/>
    <w:rsid w:val="005709A3"/>
    <w:rsid w:val="00572606"/>
    <w:rsid w:val="00573714"/>
    <w:rsid w:val="00574295"/>
    <w:rsid w:val="00575441"/>
    <w:rsid w:val="00575ABB"/>
    <w:rsid w:val="005767BF"/>
    <w:rsid w:val="00576D25"/>
    <w:rsid w:val="00582A58"/>
    <w:rsid w:val="00582E7D"/>
    <w:rsid w:val="005841C3"/>
    <w:rsid w:val="00587A07"/>
    <w:rsid w:val="00590408"/>
    <w:rsid w:val="00591A4D"/>
    <w:rsid w:val="005927A2"/>
    <w:rsid w:val="005944C7"/>
    <w:rsid w:val="005951F1"/>
    <w:rsid w:val="00595997"/>
    <w:rsid w:val="00595F81"/>
    <w:rsid w:val="00597C54"/>
    <w:rsid w:val="005A17DA"/>
    <w:rsid w:val="005A4900"/>
    <w:rsid w:val="005A69D8"/>
    <w:rsid w:val="005A6DE9"/>
    <w:rsid w:val="005A77EF"/>
    <w:rsid w:val="005B62B3"/>
    <w:rsid w:val="005B6D1A"/>
    <w:rsid w:val="005C3D14"/>
    <w:rsid w:val="005C5D07"/>
    <w:rsid w:val="005C76D3"/>
    <w:rsid w:val="005C77D0"/>
    <w:rsid w:val="005D15DB"/>
    <w:rsid w:val="005D18DF"/>
    <w:rsid w:val="005D42F9"/>
    <w:rsid w:val="005E180D"/>
    <w:rsid w:val="005E1ABA"/>
    <w:rsid w:val="005E1D26"/>
    <w:rsid w:val="005E23B8"/>
    <w:rsid w:val="005E2D5E"/>
    <w:rsid w:val="005F00F3"/>
    <w:rsid w:val="005F3AB1"/>
    <w:rsid w:val="005F5C7C"/>
    <w:rsid w:val="006009AB"/>
    <w:rsid w:val="00600F2E"/>
    <w:rsid w:val="006022F1"/>
    <w:rsid w:val="00603125"/>
    <w:rsid w:val="006037F6"/>
    <w:rsid w:val="00604363"/>
    <w:rsid w:val="00604DA6"/>
    <w:rsid w:val="0060635E"/>
    <w:rsid w:val="006107A4"/>
    <w:rsid w:val="00614AF0"/>
    <w:rsid w:val="00615158"/>
    <w:rsid w:val="00617C94"/>
    <w:rsid w:val="006212CA"/>
    <w:rsid w:val="00622657"/>
    <w:rsid w:val="00622A14"/>
    <w:rsid w:val="00622CE4"/>
    <w:rsid w:val="00624CB3"/>
    <w:rsid w:val="006261AF"/>
    <w:rsid w:val="00631F07"/>
    <w:rsid w:val="00633BD2"/>
    <w:rsid w:val="00635584"/>
    <w:rsid w:val="00635EA7"/>
    <w:rsid w:val="006423F7"/>
    <w:rsid w:val="006445DE"/>
    <w:rsid w:val="006447B9"/>
    <w:rsid w:val="00644D1C"/>
    <w:rsid w:val="00645F9A"/>
    <w:rsid w:val="00646ED1"/>
    <w:rsid w:val="006552DF"/>
    <w:rsid w:val="006568E6"/>
    <w:rsid w:val="00656DBF"/>
    <w:rsid w:val="0066479C"/>
    <w:rsid w:val="00664935"/>
    <w:rsid w:val="00666F08"/>
    <w:rsid w:val="00667ED8"/>
    <w:rsid w:val="0067159D"/>
    <w:rsid w:val="0067222B"/>
    <w:rsid w:val="00672244"/>
    <w:rsid w:val="00674509"/>
    <w:rsid w:val="006749EB"/>
    <w:rsid w:val="0067562E"/>
    <w:rsid w:val="00677FA0"/>
    <w:rsid w:val="00682380"/>
    <w:rsid w:val="00682CBF"/>
    <w:rsid w:val="0068406A"/>
    <w:rsid w:val="00684F37"/>
    <w:rsid w:val="006903D9"/>
    <w:rsid w:val="006906A8"/>
    <w:rsid w:val="006916E6"/>
    <w:rsid w:val="00692520"/>
    <w:rsid w:val="00694520"/>
    <w:rsid w:val="0069529D"/>
    <w:rsid w:val="00695949"/>
    <w:rsid w:val="00695F31"/>
    <w:rsid w:val="006A0DE7"/>
    <w:rsid w:val="006A1C89"/>
    <w:rsid w:val="006A1F04"/>
    <w:rsid w:val="006A32ED"/>
    <w:rsid w:val="006A331E"/>
    <w:rsid w:val="006A5358"/>
    <w:rsid w:val="006A6122"/>
    <w:rsid w:val="006B0303"/>
    <w:rsid w:val="006B45D6"/>
    <w:rsid w:val="006B6B2E"/>
    <w:rsid w:val="006B763E"/>
    <w:rsid w:val="006B7B11"/>
    <w:rsid w:val="006C11AA"/>
    <w:rsid w:val="006C332B"/>
    <w:rsid w:val="006C45A1"/>
    <w:rsid w:val="006C4E98"/>
    <w:rsid w:val="006C62C9"/>
    <w:rsid w:val="006C72DF"/>
    <w:rsid w:val="006C73DC"/>
    <w:rsid w:val="006C762C"/>
    <w:rsid w:val="006D107E"/>
    <w:rsid w:val="006D5B67"/>
    <w:rsid w:val="006E0784"/>
    <w:rsid w:val="006E3538"/>
    <w:rsid w:val="006E3B23"/>
    <w:rsid w:val="006E53AF"/>
    <w:rsid w:val="006E5660"/>
    <w:rsid w:val="006E6758"/>
    <w:rsid w:val="006E7448"/>
    <w:rsid w:val="006E7615"/>
    <w:rsid w:val="006F10E0"/>
    <w:rsid w:val="006F1B10"/>
    <w:rsid w:val="006F2F63"/>
    <w:rsid w:val="006F3143"/>
    <w:rsid w:val="006F4AA7"/>
    <w:rsid w:val="006F581B"/>
    <w:rsid w:val="00700B37"/>
    <w:rsid w:val="00702137"/>
    <w:rsid w:val="0070333E"/>
    <w:rsid w:val="0071497F"/>
    <w:rsid w:val="00715717"/>
    <w:rsid w:val="00716B78"/>
    <w:rsid w:val="00717641"/>
    <w:rsid w:val="007176D3"/>
    <w:rsid w:val="00717839"/>
    <w:rsid w:val="00721EA3"/>
    <w:rsid w:val="00721F98"/>
    <w:rsid w:val="00724061"/>
    <w:rsid w:val="00725142"/>
    <w:rsid w:val="00726019"/>
    <w:rsid w:val="00727ACB"/>
    <w:rsid w:val="0073015A"/>
    <w:rsid w:val="007308B4"/>
    <w:rsid w:val="00730F71"/>
    <w:rsid w:val="00731869"/>
    <w:rsid w:val="00732230"/>
    <w:rsid w:val="00733459"/>
    <w:rsid w:val="00735A6E"/>
    <w:rsid w:val="0074018C"/>
    <w:rsid w:val="007417FF"/>
    <w:rsid w:val="00744832"/>
    <w:rsid w:val="00744FD3"/>
    <w:rsid w:val="007459E1"/>
    <w:rsid w:val="00746356"/>
    <w:rsid w:val="007506BE"/>
    <w:rsid w:val="0075090D"/>
    <w:rsid w:val="0075096B"/>
    <w:rsid w:val="007510EE"/>
    <w:rsid w:val="00751BFA"/>
    <w:rsid w:val="007523B8"/>
    <w:rsid w:val="00754B08"/>
    <w:rsid w:val="00755D7C"/>
    <w:rsid w:val="00757EBB"/>
    <w:rsid w:val="00757FC7"/>
    <w:rsid w:val="007609D9"/>
    <w:rsid w:val="007632A1"/>
    <w:rsid w:val="00764240"/>
    <w:rsid w:val="00765224"/>
    <w:rsid w:val="00766FA1"/>
    <w:rsid w:val="007707CF"/>
    <w:rsid w:val="00771AE5"/>
    <w:rsid w:val="00771C77"/>
    <w:rsid w:val="00774989"/>
    <w:rsid w:val="00775F76"/>
    <w:rsid w:val="00776F69"/>
    <w:rsid w:val="007800AE"/>
    <w:rsid w:val="007805AA"/>
    <w:rsid w:val="007806F2"/>
    <w:rsid w:val="007809FE"/>
    <w:rsid w:val="0078192C"/>
    <w:rsid w:val="00782B1B"/>
    <w:rsid w:val="00783A18"/>
    <w:rsid w:val="007864D7"/>
    <w:rsid w:val="00787070"/>
    <w:rsid w:val="00787D6E"/>
    <w:rsid w:val="00787FD8"/>
    <w:rsid w:val="00796040"/>
    <w:rsid w:val="00797F37"/>
    <w:rsid w:val="007A18CF"/>
    <w:rsid w:val="007A1A1D"/>
    <w:rsid w:val="007A209D"/>
    <w:rsid w:val="007A3666"/>
    <w:rsid w:val="007A497C"/>
    <w:rsid w:val="007A4A96"/>
    <w:rsid w:val="007A5A2D"/>
    <w:rsid w:val="007A5D17"/>
    <w:rsid w:val="007A660E"/>
    <w:rsid w:val="007A7F7A"/>
    <w:rsid w:val="007B084B"/>
    <w:rsid w:val="007B1FAD"/>
    <w:rsid w:val="007B36CC"/>
    <w:rsid w:val="007B52EC"/>
    <w:rsid w:val="007B5D56"/>
    <w:rsid w:val="007B63B2"/>
    <w:rsid w:val="007B6D39"/>
    <w:rsid w:val="007C00AB"/>
    <w:rsid w:val="007C073D"/>
    <w:rsid w:val="007C1693"/>
    <w:rsid w:val="007C28E0"/>
    <w:rsid w:val="007C4695"/>
    <w:rsid w:val="007C63FA"/>
    <w:rsid w:val="007D19AE"/>
    <w:rsid w:val="007D2DC6"/>
    <w:rsid w:val="007D4033"/>
    <w:rsid w:val="007E0968"/>
    <w:rsid w:val="007E3E67"/>
    <w:rsid w:val="007E4858"/>
    <w:rsid w:val="007E4F19"/>
    <w:rsid w:val="007E7AAD"/>
    <w:rsid w:val="007F0E0E"/>
    <w:rsid w:val="007F0FED"/>
    <w:rsid w:val="007F47EF"/>
    <w:rsid w:val="007F4963"/>
    <w:rsid w:val="007F7D87"/>
    <w:rsid w:val="0080090D"/>
    <w:rsid w:val="008016CB"/>
    <w:rsid w:val="008026E6"/>
    <w:rsid w:val="00802E45"/>
    <w:rsid w:val="008034FD"/>
    <w:rsid w:val="00803E6F"/>
    <w:rsid w:val="00803FED"/>
    <w:rsid w:val="00804120"/>
    <w:rsid w:val="00805925"/>
    <w:rsid w:val="00805E70"/>
    <w:rsid w:val="00807797"/>
    <w:rsid w:val="00813655"/>
    <w:rsid w:val="00815BBA"/>
    <w:rsid w:val="00821BCC"/>
    <w:rsid w:val="0082463B"/>
    <w:rsid w:val="00825B9B"/>
    <w:rsid w:val="00825C5A"/>
    <w:rsid w:val="00827B53"/>
    <w:rsid w:val="00833A6A"/>
    <w:rsid w:val="0083429E"/>
    <w:rsid w:val="00835166"/>
    <w:rsid w:val="00836D07"/>
    <w:rsid w:val="00837E4F"/>
    <w:rsid w:val="00841BB1"/>
    <w:rsid w:val="008420AA"/>
    <w:rsid w:val="00842176"/>
    <w:rsid w:val="00842CE9"/>
    <w:rsid w:val="00845B63"/>
    <w:rsid w:val="0084782C"/>
    <w:rsid w:val="008504C5"/>
    <w:rsid w:val="008507B5"/>
    <w:rsid w:val="00851572"/>
    <w:rsid w:val="00855A30"/>
    <w:rsid w:val="00856FFA"/>
    <w:rsid w:val="00860096"/>
    <w:rsid w:val="0087251E"/>
    <w:rsid w:val="008729C1"/>
    <w:rsid w:val="00872F7E"/>
    <w:rsid w:val="0087318A"/>
    <w:rsid w:val="0087420D"/>
    <w:rsid w:val="00874D8E"/>
    <w:rsid w:val="00876D88"/>
    <w:rsid w:val="0087727A"/>
    <w:rsid w:val="00877F35"/>
    <w:rsid w:val="00880C71"/>
    <w:rsid w:val="00880D6F"/>
    <w:rsid w:val="00883BBA"/>
    <w:rsid w:val="008847E2"/>
    <w:rsid w:val="00884C52"/>
    <w:rsid w:val="008873B8"/>
    <w:rsid w:val="0088754C"/>
    <w:rsid w:val="008904B9"/>
    <w:rsid w:val="00890805"/>
    <w:rsid w:val="00892170"/>
    <w:rsid w:val="00893E32"/>
    <w:rsid w:val="008961DE"/>
    <w:rsid w:val="008A1ECE"/>
    <w:rsid w:val="008A1F40"/>
    <w:rsid w:val="008A68B4"/>
    <w:rsid w:val="008A6BFF"/>
    <w:rsid w:val="008B0136"/>
    <w:rsid w:val="008B11A0"/>
    <w:rsid w:val="008B7003"/>
    <w:rsid w:val="008B7A24"/>
    <w:rsid w:val="008C1D27"/>
    <w:rsid w:val="008C358B"/>
    <w:rsid w:val="008C3B19"/>
    <w:rsid w:val="008C5864"/>
    <w:rsid w:val="008C5A99"/>
    <w:rsid w:val="008D0D62"/>
    <w:rsid w:val="008D1028"/>
    <w:rsid w:val="008D5EDE"/>
    <w:rsid w:val="008D6531"/>
    <w:rsid w:val="008D6E6A"/>
    <w:rsid w:val="008D7FA0"/>
    <w:rsid w:val="008E07A3"/>
    <w:rsid w:val="008E0989"/>
    <w:rsid w:val="008E1ECE"/>
    <w:rsid w:val="008E3C65"/>
    <w:rsid w:val="008E4D66"/>
    <w:rsid w:val="008E5936"/>
    <w:rsid w:val="008E63F5"/>
    <w:rsid w:val="008E6559"/>
    <w:rsid w:val="008F3879"/>
    <w:rsid w:val="008F6C61"/>
    <w:rsid w:val="008F7F49"/>
    <w:rsid w:val="00900B9A"/>
    <w:rsid w:val="00900D81"/>
    <w:rsid w:val="009015C9"/>
    <w:rsid w:val="0090195A"/>
    <w:rsid w:val="0090652A"/>
    <w:rsid w:val="0090672B"/>
    <w:rsid w:val="00910832"/>
    <w:rsid w:val="009124A2"/>
    <w:rsid w:val="00912DC0"/>
    <w:rsid w:val="00915F7E"/>
    <w:rsid w:val="00916075"/>
    <w:rsid w:val="00916BDE"/>
    <w:rsid w:val="00920684"/>
    <w:rsid w:val="00924DFD"/>
    <w:rsid w:val="00924E49"/>
    <w:rsid w:val="009256DE"/>
    <w:rsid w:val="00925A88"/>
    <w:rsid w:val="00930E7A"/>
    <w:rsid w:val="00934B64"/>
    <w:rsid w:val="00937598"/>
    <w:rsid w:val="0094127F"/>
    <w:rsid w:val="00943EAA"/>
    <w:rsid w:val="00946587"/>
    <w:rsid w:val="0094734F"/>
    <w:rsid w:val="00950BFA"/>
    <w:rsid w:val="00950F6A"/>
    <w:rsid w:val="009531BD"/>
    <w:rsid w:val="0095664D"/>
    <w:rsid w:val="00957652"/>
    <w:rsid w:val="00964051"/>
    <w:rsid w:val="00967E22"/>
    <w:rsid w:val="00971F9A"/>
    <w:rsid w:val="0097311E"/>
    <w:rsid w:val="00974FE3"/>
    <w:rsid w:val="00975574"/>
    <w:rsid w:val="00975CD1"/>
    <w:rsid w:val="00975DA7"/>
    <w:rsid w:val="0097706E"/>
    <w:rsid w:val="00977E0E"/>
    <w:rsid w:val="009807B8"/>
    <w:rsid w:val="00982662"/>
    <w:rsid w:val="0098290C"/>
    <w:rsid w:val="009846F3"/>
    <w:rsid w:val="00984D1D"/>
    <w:rsid w:val="00987A11"/>
    <w:rsid w:val="00990856"/>
    <w:rsid w:val="009929BA"/>
    <w:rsid w:val="00992D0D"/>
    <w:rsid w:val="0099368D"/>
    <w:rsid w:val="009938F0"/>
    <w:rsid w:val="00996DE6"/>
    <w:rsid w:val="00997134"/>
    <w:rsid w:val="00997625"/>
    <w:rsid w:val="00997B2E"/>
    <w:rsid w:val="009A19BF"/>
    <w:rsid w:val="009A2FC4"/>
    <w:rsid w:val="009A4AAF"/>
    <w:rsid w:val="009A53EF"/>
    <w:rsid w:val="009A59F2"/>
    <w:rsid w:val="009A62BB"/>
    <w:rsid w:val="009B0278"/>
    <w:rsid w:val="009B0483"/>
    <w:rsid w:val="009B0D52"/>
    <w:rsid w:val="009B1C19"/>
    <w:rsid w:val="009B4C74"/>
    <w:rsid w:val="009B5348"/>
    <w:rsid w:val="009B634A"/>
    <w:rsid w:val="009C03C2"/>
    <w:rsid w:val="009C0DA9"/>
    <w:rsid w:val="009C19E7"/>
    <w:rsid w:val="009C46D5"/>
    <w:rsid w:val="009C6F3D"/>
    <w:rsid w:val="009D0337"/>
    <w:rsid w:val="009D246B"/>
    <w:rsid w:val="009D247F"/>
    <w:rsid w:val="009D4BED"/>
    <w:rsid w:val="009D54E9"/>
    <w:rsid w:val="009D58CE"/>
    <w:rsid w:val="009D62CE"/>
    <w:rsid w:val="009D6D88"/>
    <w:rsid w:val="009D7306"/>
    <w:rsid w:val="009E7076"/>
    <w:rsid w:val="009E7BA5"/>
    <w:rsid w:val="009F4B82"/>
    <w:rsid w:val="009F522C"/>
    <w:rsid w:val="009F7CAA"/>
    <w:rsid w:val="00A00F34"/>
    <w:rsid w:val="00A062CE"/>
    <w:rsid w:val="00A13441"/>
    <w:rsid w:val="00A15532"/>
    <w:rsid w:val="00A161EB"/>
    <w:rsid w:val="00A1781F"/>
    <w:rsid w:val="00A20153"/>
    <w:rsid w:val="00A2144C"/>
    <w:rsid w:val="00A21E4B"/>
    <w:rsid w:val="00A22E69"/>
    <w:rsid w:val="00A23745"/>
    <w:rsid w:val="00A24957"/>
    <w:rsid w:val="00A25555"/>
    <w:rsid w:val="00A26ECE"/>
    <w:rsid w:val="00A271E1"/>
    <w:rsid w:val="00A3218B"/>
    <w:rsid w:val="00A33F0A"/>
    <w:rsid w:val="00A3471C"/>
    <w:rsid w:val="00A37494"/>
    <w:rsid w:val="00A40670"/>
    <w:rsid w:val="00A41351"/>
    <w:rsid w:val="00A42CBB"/>
    <w:rsid w:val="00A44DCC"/>
    <w:rsid w:val="00A4519D"/>
    <w:rsid w:val="00A4589E"/>
    <w:rsid w:val="00A46D9D"/>
    <w:rsid w:val="00A4703A"/>
    <w:rsid w:val="00A50CE7"/>
    <w:rsid w:val="00A52BC1"/>
    <w:rsid w:val="00A543AE"/>
    <w:rsid w:val="00A54F33"/>
    <w:rsid w:val="00A55BF6"/>
    <w:rsid w:val="00A57753"/>
    <w:rsid w:val="00A63A7E"/>
    <w:rsid w:val="00A64107"/>
    <w:rsid w:val="00A711A7"/>
    <w:rsid w:val="00A71C08"/>
    <w:rsid w:val="00A7217A"/>
    <w:rsid w:val="00A73D08"/>
    <w:rsid w:val="00A76226"/>
    <w:rsid w:val="00A772D3"/>
    <w:rsid w:val="00A8119A"/>
    <w:rsid w:val="00A82D42"/>
    <w:rsid w:val="00A85977"/>
    <w:rsid w:val="00A867A4"/>
    <w:rsid w:val="00A90EEB"/>
    <w:rsid w:val="00A9185E"/>
    <w:rsid w:val="00A92513"/>
    <w:rsid w:val="00A946D1"/>
    <w:rsid w:val="00A959D5"/>
    <w:rsid w:val="00A960D9"/>
    <w:rsid w:val="00AA2F96"/>
    <w:rsid w:val="00AA371C"/>
    <w:rsid w:val="00AA56BA"/>
    <w:rsid w:val="00AA798D"/>
    <w:rsid w:val="00AA7C36"/>
    <w:rsid w:val="00AB043B"/>
    <w:rsid w:val="00AB1906"/>
    <w:rsid w:val="00AB2073"/>
    <w:rsid w:val="00AB3E18"/>
    <w:rsid w:val="00AB4B34"/>
    <w:rsid w:val="00AB54FD"/>
    <w:rsid w:val="00AB7BA7"/>
    <w:rsid w:val="00AC262A"/>
    <w:rsid w:val="00AC2977"/>
    <w:rsid w:val="00AC3779"/>
    <w:rsid w:val="00AC3956"/>
    <w:rsid w:val="00AD1E98"/>
    <w:rsid w:val="00AD1FED"/>
    <w:rsid w:val="00AD427A"/>
    <w:rsid w:val="00AD5B7D"/>
    <w:rsid w:val="00AD5F9E"/>
    <w:rsid w:val="00AD6DFB"/>
    <w:rsid w:val="00AE384E"/>
    <w:rsid w:val="00AE5582"/>
    <w:rsid w:val="00AE58B2"/>
    <w:rsid w:val="00AE60F8"/>
    <w:rsid w:val="00AE70E7"/>
    <w:rsid w:val="00AF01A5"/>
    <w:rsid w:val="00AF0EFB"/>
    <w:rsid w:val="00AF286A"/>
    <w:rsid w:val="00AF4FC8"/>
    <w:rsid w:val="00AF566C"/>
    <w:rsid w:val="00B0378E"/>
    <w:rsid w:val="00B05C89"/>
    <w:rsid w:val="00B06BF6"/>
    <w:rsid w:val="00B107B2"/>
    <w:rsid w:val="00B1120C"/>
    <w:rsid w:val="00B130F1"/>
    <w:rsid w:val="00B136D3"/>
    <w:rsid w:val="00B14559"/>
    <w:rsid w:val="00B20245"/>
    <w:rsid w:val="00B20A28"/>
    <w:rsid w:val="00B23844"/>
    <w:rsid w:val="00B25639"/>
    <w:rsid w:val="00B25B2E"/>
    <w:rsid w:val="00B30BF4"/>
    <w:rsid w:val="00B311DB"/>
    <w:rsid w:val="00B312B2"/>
    <w:rsid w:val="00B314DD"/>
    <w:rsid w:val="00B33309"/>
    <w:rsid w:val="00B37370"/>
    <w:rsid w:val="00B3776F"/>
    <w:rsid w:val="00B40039"/>
    <w:rsid w:val="00B437F2"/>
    <w:rsid w:val="00B44B76"/>
    <w:rsid w:val="00B47DA3"/>
    <w:rsid w:val="00B5042F"/>
    <w:rsid w:val="00B52DF5"/>
    <w:rsid w:val="00B535B2"/>
    <w:rsid w:val="00B56AA4"/>
    <w:rsid w:val="00B63D32"/>
    <w:rsid w:val="00B64B70"/>
    <w:rsid w:val="00B659A8"/>
    <w:rsid w:val="00B7228F"/>
    <w:rsid w:val="00B72AC5"/>
    <w:rsid w:val="00B73328"/>
    <w:rsid w:val="00B745EE"/>
    <w:rsid w:val="00B75E84"/>
    <w:rsid w:val="00B766AE"/>
    <w:rsid w:val="00B807FA"/>
    <w:rsid w:val="00B81629"/>
    <w:rsid w:val="00B828AB"/>
    <w:rsid w:val="00B83294"/>
    <w:rsid w:val="00B83EA8"/>
    <w:rsid w:val="00B84EB1"/>
    <w:rsid w:val="00B86CA8"/>
    <w:rsid w:val="00B8722A"/>
    <w:rsid w:val="00B92C6F"/>
    <w:rsid w:val="00B93566"/>
    <w:rsid w:val="00B94059"/>
    <w:rsid w:val="00B9457B"/>
    <w:rsid w:val="00B946A5"/>
    <w:rsid w:val="00B94E87"/>
    <w:rsid w:val="00B95B51"/>
    <w:rsid w:val="00BA128F"/>
    <w:rsid w:val="00BA28E6"/>
    <w:rsid w:val="00BA2D34"/>
    <w:rsid w:val="00BA3172"/>
    <w:rsid w:val="00BA46D2"/>
    <w:rsid w:val="00BA5799"/>
    <w:rsid w:val="00BA7AD2"/>
    <w:rsid w:val="00BB06F2"/>
    <w:rsid w:val="00BB1336"/>
    <w:rsid w:val="00BB2A03"/>
    <w:rsid w:val="00BB5CEC"/>
    <w:rsid w:val="00BB642B"/>
    <w:rsid w:val="00BC00F2"/>
    <w:rsid w:val="00BC11D2"/>
    <w:rsid w:val="00BC12EF"/>
    <w:rsid w:val="00BC2F97"/>
    <w:rsid w:val="00BC4E4D"/>
    <w:rsid w:val="00BC59A3"/>
    <w:rsid w:val="00BD0E2C"/>
    <w:rsid w:val="00BD2CA8"/>
    <w:rsid w:val="00BD2E67"/>
    <w:rsid w:val="00BD329F"/>
    <w:rsid w:val="00BD4DF9"/>
    <w:rsid w:val="00BD72B8"/>
    <w:rsid w:val="00BE49A3"/>
    <w:rsid w:val="00BE62CC"/>
    <w:rsid w:val="00BF134A"/>
    <w:rsid w:val="00C00325"/>
    <w:rsid w:val="00C0079D"/>
    <w:rsid w:val="00C065DD"/>
    <w:rsid w:val="00C06F0E"/>
    <w:rsid w:val="00C07A11"/>
    <w:rsid w:val="00C1123F"/>
    <w:rsid w:val="00C1245E"/>
    <w:rsid w:val="00C12526"/>
    <w:rsid w:val="00C1343E"/>
    <w:rsid w:val="00C1454D"/>
    <w:rsid w:val="00C146CC"/>
    <w:rsid w:val="00C1663F"/>
    <w:rsid w:val="00C16C47"/>
    <w:rsid w:val="00C17F62"/>
    <w:rsid w:val="00C21132"/>
    <w:rsid w:val="00C218E6"/>
    <w:rsid w:val="00C2193F"/>
    <w:rsid w:val="00C2368A"/>
    <w:rsid w:val="00C23D83"/>
    <w:rsid w:val="00C26875"/>
    <w:rsid w:val="00C31DAE"/>
    <w:rsid w:val="00C368FC"/>
    <w:rsid w:val="00C37D5E"/>
    <w:rsid w:val="00C408EF"/>
    <w:rsid w:val="00C417FA"/>
    <w:rsid w:val="00C43309"/>
    <w:rsid w:val="00C43EF2"/>
    <w:rsid w:val="00C45441"/>
    <w:rsid w:val="00C50304"/>
    <w:rsid w:val="00C50604"/>
    <w:rsid w:val="00C54E42"/>
    <w:rsid w:val="00C551DE"/>
    <w:rsid w:val="00C554B8"/>
    <w:rsid w:val="00C562C2"/>
    <w:rsid w:val="00C57644"/>
    <w:rsid w:val="00C579C0"/>
    <w:rsid w:val="00C613E3"/>
    <w:rsid w:val="00C618FE"/>
    <w:rsid w:val="00C61A75"/>
    <w:rsid w:val="00C61E21"/>
    <w:rsid w:val="00C62BD7"/>
    <w:rsid w:val="00C638DB"/>
    <w:rsid w:val="00C640A8"/>
    <w:rsid w:val="00C647F6"/>
    <w:rsid w:val="00C70071"/>
    <w:rsid w:val="00C71E40"/>
    <w:rsid w:val="00C71EDF"/>
    <w:rsid w:val="00C730B8"/>
    <w:rsid w:val="00C7426C"/>
    <w:rsid w:val="00C764EF"/>
    <w:rsid w:val="00C811A1"/>
    <w:rsid w:val="00C82BBB"/>
    <w:rsid w:val="00C82EE5"/>
    <w:rsid w:val="00C85CAA"/>
    <w:rsid w:val="00C85D93"/>
    <w:rsid w:val="00C8630B"/>
    <w:rsid w:val="00C87A61"/>
    <w:rsid w:val="00C90296"/>
    <w:rsid w:val="00C91077"/>
    <w:rsid w:val="00C97AC8"/>
    <w:rsid w:val="00CA2BCE"/>
    <w:rsid w:val="00CA2D52"/>
    <w:rsid w:val="00CA30F6"/>
    <w:rsid w:val="00CA4E19"/>
    <w:rsid w:val="00CA538E"/>
    <w:rsid w:val="00CA790F"/>
    <w:rsid w:val="00CB0B4C"/>
    <w:rsid w:val="00CB10F4"/>
    <w:rsid w:val="00CB2208"/>
    <w:rsid w:val="00CB2307"/>
    <w:rsid w:val="00CB3501"/>
    <w:rsid w:val="00CB5458"/>
    <w:rsid w:val="00CB6894"/>
    <w:rsid w:val="00CB69C3"/>
    <w:rsid w:val="00CC0770"/>
    <w:rsid w:val="00CC0B0C"/>
    <w:rsid w:val="00CC1388"/>
    <w:rsid w:val="00CC1494"/>
    <w:rsid w:val="00CC33C7"/>
    <w:rsid w:val="00CC4D24"/>
    <w:rsid w:val="00CC541A"/>
    <w:rsid w:val="00CC6C1D"/>
    <w:rsid w:val="00CC7116"/>
    <w:rsid w:val="00CC7D08"/>
    <w:rsid w:val="00CD21EE"/>
    <w:rsid w:val="00CD4FBF"/>
    <w:rsid w:val="00CD59B4"/>
    <w:rsid w:val="00CD6015"/>
    <w:rsid w:val="00CE501C"/>
    <w:rsid w:val="00CE7A11"/>
    <w:rsid w:val="00CF0D92"/>
    <w:rsid w:val="00CF171E"/>
    <w:rsid w:val="00CF17FA"/>
    <w:rsid w:val="00CF1A9F"/>
    <w:rsid w:val="00CF3AED"/>
    <w:rsid w:val="00CF5B89"/>
    <w:rsid w:val="00D01812"/>
    <w:rsid w:val="00D01E0E"/>
    <w:rsid w:val="00D03950"/>
    <w:rsid w:val="00D07A60"/>
    <w:rsid w:val="00D10FE6"/>
    <w:rsid w:val="00D1155D"/>
    <w:rsid w:val="00D1188A"/>
    <w:rsid w:val="00D13A7D"/>
    <w:rsid w:val="00D15B53"/>
    <w:rsid w:val="00D1604A"/>
    <w:rsid w:val="00D17B82"/>
    <w:rsid w:val="00D17BFD"/>
    <w:rsid w:val="00D219DF"/>
    <w:rsid w:val="00D24B4C"/>
    <w:rsid w:val="00D24D4E"/>
    <w:rsid w:val="00D26BE6"/>
    <w:rsid w:val="00D335DD"/>
    <w:rsid w:val="00D336F4"/>
    <w:rsid w:val="00D369BB"/>
    <w:rsid w:val="00D36FA2"/>
    <w:rsid w:val="00D3751E"/>
    <w:rsid w:val="00D40D80"/>
    <w:rsid w:val="00D411B6"/>
    <w:rsid w:val="00D415A3"/>
    <w:rsid w:val="00D41D7F"/>
    <w:rsid w:val="00D434BA"/>
    <w:rsid w:val="00D4548C"/>
    <w:rsid w:val="00D47DFB"/>
    <w:rsid w:val="00D54998"/>
    <w:rsid w:val="00D562C7"/>
    <w:rsid w:val="00D56E72"/>
    <w:rsid w:val="00D57647"/>
    <w:rsid w:val="00D61993"/>
    <w:rsid w:val="00D62611"/>
    <w:rsid w:val="00D65944"/>
    <w:rsid w:val="00D673EE"/>
    <w:rsid w:val="00D678A4"/>
    <w:rsid w:val="00D71247"/>
    <w:rsid w:val="00D73BEF"/>
    <w:rsid w:val="00D74596"/>
    <w:rsid w:val="00D77D05"/>
    <w:rsid w:val="00D81035"/>
    <w:rsid w:val="00D82B8E"/>
    <w:rsid w:val="00D82DC4"/>
    <w:rsid w:val="00D84B89"/>
    <w:rsid w:val="00D84E88"/>
    <w:rsid w:val="00D861D8"/>
    <w:rsid w:val="00D90AC9"/>
    <w:rsid w:val="00D90BD8"/>
    <w:rsid w:val="00D9307F"/>
    <w:rsid w:val="00D94ADF"/>
    <w:rsid w:val="00D95581"/>
    <w:rsid w:val="00D9584B"/>
    <w:rsid w:val="00D95DA1"/>
    <w:rsid w:val="00D9678C"/>
    <w:rsid w:val="00D96DD9"/>
    <w:rsid w:val="00DA0F93"/>
    <w:rsid w:val="00DA2256"/>
    <w:rsid w:val="00DA5944"/>
    <w:rsid w:val="00DA626B"/>
    <w:rsid w:val="00DA63D7"/>
    <w:rsid w:val="00DA6C71"/>
    <w:rsid w:val="00DA78E0"/>
    <w:rsid w:val="00DB05E9"/>
    <w:rsid w:val="00DB15B9"/>
    <w:rsid w:val="00DB2C4D"/>
    <w:rsid w:val="00DB5D8B"/>
    <w:rsid w:val="00DB732A"/>
    <w:rsid w:val="00DB78C0"/>
    <w:rsid w:val="00DC0EB4"/>
    <w:rsid w:val="00DC33E4"/>
    <w:rsid w:val="00DC374F"/>
    <w:rsid w:val="00DC46EF"/>
    <w:rsid w:val="00DC717B"/>
    <w:rsid w:val="00DD06DC"/>
    <w:rsid w:val="00DD0CAF"/>
    <w:rsid w:val="00DD1A29"/>
    <w:rsid w:val="00DD4123"/>
    <w:rsid w:val="00DD4887"/>
    <w:rsid w:val="00DD4A4C"/>
    <w:rsid w:val="00DD4D32"/>
    <w:rsid w:val="00DD6BB6"/>
    <w:rsid w:val="00DE0823"/>
    <w:rsid w:val="00DE0C57"/>
    <w:rsid w:val="00DE0C60"/>
    <w:rsid w:val="00DE226A"/>
    <w:rsid w:val="00DE307F"/>
    <w:rsid w:val="00DE5238"/>
    <w:rsid w:val="00DE530A"/>
    <w:rsid w:val="00DE58C1"/>
    <w:rsid w:val="00DE6952"/>
    <w:rsid w:val="00DE6C42"/>
    <w:rsid w:val="00DF4840"/>
    <w:rsid w:val="00DF4F9F"/>
    <w:rsid w:val="00DF71D9"/>
    <w:rsid w:val="00E00851"/>
    <w:rsid w:val="00E00CF4"/>
    <w:rsid w:val="00E00DBD"/>
    <w:rsid w:val="00E010F4"/>
    <w:rsid w:val="00E0510B"/>
    <w:rsid w:val="00E05163"/>
    <w:rsid w:val="00E07013"/>
    <w:rsid w:val="00E07BF8"/>
    <w:rsid w:val="00E07E4C"/>
    <w:rsid w:val="00E10BC2"/>
    <w:rsid w:val="00E12104"/>
    <w:rsid w:val="00E1255D"/>
    <w:rsid w:val="00E1257A"/>
    <w:rsid w:val="00E13908"/>
    <w:rsid w:val="00E13D43"/>
    <w:rsid w:val="00E13D6A"/>
    <w:rsid w:val="00E160D1"/>
    <w:rsid w:val="00E170CC"/>
    <w:rsid w:val="00E21944"/>
    <w:rsid w:val="00E2363A"/>
    <w:rsid w:val="00E23659"/>
    <w:rsid w:val="00E25B6B"/>
    <w:rsid w:val="00E26931"/>
    <w:rsid w:val="00E26CB5"/>
    <w:rsid w:val="00E31DB6"/>
    <w:rsid w:val="00E33E6B"/>
    <w:rsid w:val="00E34942"/>
    <w:rsid w:val="00E34ABC"/>
    <w:rsid w:val="00E34FEF"/>
    <w:rsid w:val="00E352A3"/>
    <w:rsid w:val="00E3637B"/>
    <w:rsid w:val="00E4262C"/>
    <w:rsid w:val="00E45483"/>
    <w:rsid w:val="00E46DD9"/>
    <w:rsid w:val="00E558DB"/>
    <w:rsid w:val="00E56074"/>
    <w:rsid w:val="00E56B3F"/>
    <w:rsid w:val="00E57D42"/>
    <w:rsid w:val="00E57DD2"/>
    <w:rsid w:val="00E60864"/>
    <w:rsid w:val="00E618CC"/>
    <w:rsid w:val="00E6205A"/>
    <w:rsid w:val="00E63BDF"/>
    <w:rsid w:val="00E64EE4"/>
    <w:rsid w:val="00E66B08"/>
    <w:rsid w:val="00E67E5B"/>
    <w:rsid w:val="00E71B83"/>
    <w:rsid w:val="00E72048"/>
    <w:rsid w:val="00E72261"/>
    <w:rsid w:val="00E738D8"/>
    <w:rsid w:val="00E73E47"/>
    <w:rsid w:val="00E77685"/>
    <w:rsid w:val="00E77881"/>
    <w:rsid w:val="00E8067C"/>
    <w:rsid w:val="00E80C50"/>
    <w:rsid w:val="00E80D7B"/>
    <w:rsid w:val="00E842AC"/>
    <w:rsid w:val="00E874B3"/>
    <w:rsid w:val="00E910A6"/>
    <w:rsid w:val="00E91E29"/>
    <w:rsid w:val="00E91EF6"/>
    <w:rsid w:val="00E93B17"/>
    <w:rsid w:val="00E94750"/>
    <w:rsid w:val="00E95000"/>
    <w:rsid w:val="00E95926"/>
    <w:rsid w:val="00E95BAE"/>
    <w:rsid w:val="00E978B8"/>
    <w:rsid w:val="00EA173D"/>
    <w:rsid w:val="00EA1B97"/>
    <w:rsid w:val="00EA2150"/>
    <w:rsid w:val="00EA53EA"/>
    <w:rsid w:val="00EA5C51"/>
    <w:rsid w:val="00EA625A"/>
    <w:rsid w:val="00EA6E42"/>
    <w:rsid w:val="00EB37F6"/>
    <w:rsid w:val="00EB4A69"/>
    <w:rsid w:val="00EB5785"/>
    <w:rsid w:val="00EB7695"/>
    <w:rsid w:val="00EB77A8"/>
    <w:rsid w:val="00EC0B96"/>
    <w:rsid w:val="00EC11D9"/>
    <w:rsid w:val="00EC1723"/>
    <w:rsid w:val="00EC1CDA"/>
    <w:rsid w:val="00EC4A2D"/>
    <w:rsid w:val="00EC7DA4"/>
    <w:rsid w:val="00ED036E"/>
    <w:rsid w:val="00ED1ED0"/>
    <w:rsid w:val="00ED2BFA"/>
    <w:rsid w:val="00ED3630"/>
    <w:rsid w:val="00ED3B30"/>
    <w:rsid w:val="00ED49A5"/>
    <w:rsid w:val="00ED5935"/>
    <w:rsid w:val="00EE1BD3"/>
    <w:rsid w:val="00EE2AB3"/>
    <w:rsid w:val="00EE6DFA"/>
    <w:rsid w:val="00EF0D47"/>
    <w:rsid w:val="00EF1085"/>
    <w:rsid w:val="00EF1C60"/>
    <w:rsid w:val="00EF33DC"/>
    <w:rsid w:val="00EF38BD"/>
    <w:rsid w:val="00EF4C6D"/>
    <w:rsid w:val="00EF6235"/>
    <w:rsid w:val="00EF7C5E"/>
    <w:rsid w:val="00EF7F8A"/>
    <w:rsid w:val="00F014C3"/>
    <w:rsid w:val="00F02A20"/>
    <w:rsid w:val="00F052EA"/>
    <w:rsid w:val="00F060DD"/>
    <w:rsid w:val="00F0728B"/>
    <w:rsid w:val="00F11133"/>
    <w:rsid w:val="00F11C86"/>
    <w:rsid w:val="00F14A02"/>
    <w:rsid w:val="00F14DE4"/>
    <w:rsid w:val="00F14EA4"/>
    <w:rsid w:val="00F1568A"/>
    <w:rsid w:val="00F15F91"/>
    <w:rsid w:val="00F173FA"/>
    <w:rsid w:val="00F1783F"/>
    <w:rsid w:val="00F20160"/>
    <w:rsid w:val="00F24079"/>
    <w:rsid w:val="00F27844"/>
    <w:rsid w:val="00F27EAD"/>
    <w:rsid w:val="00F322DE"/>
    <w:rsid w:val="00F3428C"/>
    <w:rsid w:val="00F35354"/>
    <w:rsid w:val="00F355B4"/>
    <w:rsid w:val="00F376E4"/>
    <w:rsid w:val="00F37D20"/>
    <w:rsid w:val="00F4187C"/>
    <w:rsid w:val="00F44A41"/>
    <w:rsid w:val="00F46F88"/>
    <w:rsid w:val="00F51457"/>
    <w:rsid w:val="00F52962"/>
    <w:rsid w:val="00F54021"/>
    <w:rsid w:val="00F6160D"/>
    <w:rsid w:val="00F66EA6"/>
    <w:rsid w:val="00F71C5D"/>
    <w:rsid w:val="00F71E5C"/>
    <w:rsid w:val="00F74DEA"/>
    <w:rsid w:val="00F75DAC"/>
    <w:rsid w:val="00F83440"/>
    <w:rsid w:val="00F835BA"/>
    <w:rsid w:val="00F86B40"/>
    <w:rsid w:val="00F91566"/>
    <w:rsid w:val="00F92BFE"/>
    <w:rsid w:val="00F959AE"/>
    <w:rsid w:val="00F96AD5"/>
    <w:rsid w:val="00FA4071"/>
    <w:rsid w:val="00FA4919"/>
    <w:rsid w:val="00FA6858"/>
    <w:rsid w:val="00FA7388"/>
    <w:rsid w:val="00FA73FB"/>
    <w:rsid w:val="00FB0837"/>
    <w:rsid w:val="00FB1080"/>
    <w:rsid w:val="00FB292B"/>
    <w:rsid w:val="00FB64EE"/>
    <w:rsid w:val="00FB655B"/>
    <w:rsid w:val="00FC2E80"/>
    <w:rsid w:val="00FC3071"/>
    <w:rsid w:val="00FD01A2"/>
    <w:rsid w:val="00FD0727"/>
    <w:rsid w:val="00FD137B"/>
    <w:rsid w:val="00FD384E"/>
    <w:rsid w:val="00FD5D01"/>
    <w:rsid w:val="00FD7C88"/>
    <w:rsid w:val="00FD7D3D"/>
    <w:rsid w:val="00FD7ED0"/>
    <w:rsid w:val="00FD7EFE"/>
    <w:rsid w:val="00FE0DC5"/>
    <w:rsid w:val="00FE54DD"/>
    <w:rsid w:val="00FE5CFF"/>
    <w:rsid w:val="00FE6007"/>
    <w:rsid w:val="00FE6790"/>
    <w:rsid w:val="00FE6E27"/>
    <w:rsid w:val="00FE7425"/>
    <w:rsid w:val="00FF1EA6"/>
    <w:rsid w:val="00FF5E8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C4F866"/>
  <w15:docId w15:val="{2C0B675A-69B1-4D98-A188-2559EB908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07E4C"/>
    <w:pPr>
      <w:widowControl w:val="0"/>
      <w:spacing w:after="240" w:line="360" w:lineRule="auto"/>
      <w:jc w:val="both"/>
    </w:pPr>
    <w:rPr>
      <w:rFonts w:ascii="Arial" w:eastAsia="SimSun" w:hAnsi="Arial"/>
      <w:sz w:val="22"/>
      <w:lang w:val="de-CH" w:eastAsia="en-US"/>
    </w:rPr>
  </w:style>
  <w:style w:type="paragraph" w:styleId="berschrift1">
    <w:name w:val="heading 1"/>
    <w:basedOn w:val="Standard"/>
    <w:next w:val="Textkrper"/>
    <w:link w:val="berschrift1Zchn"/>
    <w:uiPriority w:val="9"/>
    <w:qFormat/>
    <w:rsid w:val="005340D5"/>
    <w:pPr>
      <w:keepNext/>
      <w:numPr>
        <w:numId w:val="17"/>
      </w:numPr>
      <w:spacing w:after="60"/>
      <w:outlineLvl w:val="0"/>
    </w:pPr>
    <w:rPr>
      <w:rFonts w:cs="Arial"/>
      <w:b/>
      <w:bCs/>
      <w:kern w:val="32"/>
      <w:sz w:val="32"/>
      <w:szCs w:val="32"/>
    </w:rPr>
  </w:style>
  <w:style w:type="paragraph" w:styleId="berschrift2">
    <w:name w:val="heading 2"/>
    <w:basedOn w:val="Standard"/>
    <w:next w:val="Textkrper"/>
    <w:qFormat/>
    <w:rsid w:val="004843B1"/>
    <w:pPr>
      <w:keepNext/>
      <w:numPr>
        <w:ilvl w:val="1"/>
        <w:numId w:val="17"/>
      </w:numPr>
      <w:spacing w:before="100" w:beforeAutospacing="1" w:after="120"/>
      <w:outlineLvl w:val="1"/>
    </w:pPr>
    <w:rPr>
      <w:rFonts w:cs="Arial"/>
      <w:b/>
      <w:bCs/>
      <w:iCs/>
      <w:sz w:val="28"/>
      <w:szCs w:val="24"/>
    </w:rPr>
  </w:style>
  <w:style w:type="paragraph" w:styleId="berschrift3">
    <w:name w:val="heading 3"/>
    <w:basedOn w:val="Standard"/>
    <w:next w:val="Textkrper"/>
    <w:qFormat/>
    <w:rsid w:val="004843B1"/>
    <w:pPr>
      <w:keepNext/>
      <w:numPr>
        <w:ilvl w:val="2"/>
        <w:numId w:val="17"/>
      </w:numPr>
      <w:spacing w:before="100" w:beforeAutospacing="1" w:after="120"/>
      <w:outlineLvl w:val="2"/>
    </w:pPr>
    <w:rPr>
      <w:rFonts w:cs="Arial"/>
      <w:b/>
      <w:bCs/>
      <w:sz w:val="24"/>
      <w:szCs w:val="24"/>
    </w:rPr>
  </w:style>
  <w:style w:type="paragraph" w:styleId="berschrift4">
    <w:name w:val="heading 4"/>
    <w:basedOn w:val="Standard"/>
    <w:next w:val="Textkrper"/>
    <w:qFormat/>
    <w:rsid w:val="00F14EA4"/>
    <w:pPr>
      <w:keepNext/>
      <w:numPr>
        <w:ilvl w:val="3"/>
        <w:numId w:val="17"/>
      </w:numPr>
      <w:spacing w:before="100" w:beforeAutospacing="1" w:after="120"/>
      <w:outlineLvl w:val="3"/>
    </w:pPr>
    <w:rPr>
      <w:b/>
      <w:bCs/>
      <w:szCs w:val="28"/>
    </w:rPr>
  </w:style>
  <w:style w:type="paragraph" w:styleId="berschrift5">
    <w:name w:val="heading 5"/>
    <w:basedOn w:val="Standard"/>
    <w:next w:val="Textkrper"/>
    <w:qFormat/>
    <w:rsid w:val="00F14EA4"/>
    <w:pPr>
      <w:numPr>
        <w:ilvl w:val="4"/>
        <w:numId w:val="17"/>
      </w:numPr>
      <w:spacing w:before="100" w:beforeAutospacing="1" w:after="120"/>
      <w:outlineLvl w:val="4"/>
    </w:pPr>
    <w:rPr>
      <w:b/>
      <w:bCs/>
      <w:iCs/>
      <w:szCs w:val="26"/>
    </w:rPr>
  </w:style>
  <w:style w:type="paragraph" w:styleId="berschrift6">
    <w:name w:val="heading 6"/>
    <w:basedOn w:val="Standard"/>
    <w:next w:val="Textkrper"/>
    <w:qFormat/>
    <w:rsid w:val="00F14EA4"/>
    <w:pPr>
      <w:numPr>
        <w:ilvl w:val="5"/>
        <w:numId w:val="17"/>
      </w:numPr>
      <w:spacing w:before="100" w:beforeAutospacing="1" w:after="120"/>
      <w:outlineLvl w:val="5"/>
    </w:pPr>
    <w:rPr>
      <w:b/>
      <w:bCs/>
      <w:szCs w:val="22"/>
    </w:rPr>
  </w:style>
  <w:style w:type="paragraph" w:styleId="berschrift7">
    <w:name w:val="heading 7"/>
    <w:basedOn w:val="Standard"/>
    <w:next w:val="Standard"/>
    <w:link w:val="berschrift7Zchn"/>
    <w:semiHidden/>
    <w:unhideWhenUsed/>
    <w:qFormat/>
    <w:rsid w:val="00934B6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semiHidden/>
    <w:unhideWhenUsed/>
    <w:qFormat/>
    <w:rsid w:val="00934B6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unhideWhenUsed/>
    <w:qFormat/>
    <w:rsid w:val="00934B6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6107A4"/>
    <w:rPr>
      <w:rFonts w:ascii="Arial" w:hAnsi="Arial"/>
      <w:color w:val="0000FF"/>
      <w:sz w:val="24"/>
      <w:u w:val="single"/>
    </w:rPr>
  </w:style>
  <w:style w:type="paragraph" w:styleId="Textkrper">
    <w:name w:val="Body Text"/>
    <w:basedOn w:val="Standard"/>
    <w:link w:val="TextkrperZchn"/>
    <w:rsid w:val="00E71B83"/>
    <w:pPr>
      <w:widowControl/>
      <w:spacing w:before="100" w:beforeAutospacing="1" w:after="120"/>
    </w:pPr>
  </w:style>
  <w:style w:type="paragraph" w:styleId="Listenfortsetzung">
    <w:name w:val="List Continue"/>
    <w:basedOn w:val="Standard"/>
    <w:rsid w:val="006107A4"/>
    <w:pPr>
      <w:spacing w:after="120"/>
      <w:ind w:left="283"/>
      <w:jc w:val="left"/>
    </w:pPr>
  </w:style>
  <w:style w:type="numbering" w:customStyle="1" w:styleId="Nummerierung">
    <w:name w:val="Nummerierung"/>
    <w:basedOn w:val="KeineListe"/>
    <w:rsid w:val="00E00851"/>
    <w:pPr>
      <w:numPr>
        <w:numId w:val="21"/>
      </w:numPr>
    </w:pPr>
  </w:style>
  <w:style w:type="paragraph" w:styleId="Liste">
    <w:name w:val="List"/>
    <w:basedOn w:val="Standard"/>
    <w:rsid w:val="00E00851"/>
    <w:pPr>
      <w:numPr>
        <w:numId w:val="23"/>
      </w:numPr>
    </w:pPr>
  </w:style>
  <w:style w:type="numbering" w:styleId="111111">
    <w:name w:val="Outline List 2"/>
    <w:basedOn w:val="KeineListe"/>
    <w:semiHidden/>
    <w:rsid w:val="00E00851"/>
    <w:pPr>
      <w:numPr>
        <w:numId w:val="24"/>
      </w:numPr>
    </w:pPr>
  </w:style>
  <w:style w:type="paragraph" w:styleId="Verzeichnis4">
    <w:name w:val="toc 4"/>
    <w:basedOn w:val="Standard"/>
    <w:next w:val="Standard"/>
    <w:autoRedefine/>
    <w:uiPriority w:val="39"/>
    <w:rsid w:val="00877F35"/>
    <w:pPr>
      <w:spacing w:after="0"/>
      <w:ind w:left="660"/>
      <w:jc w:val="left"/>
    </w:pPr>
    <w:rPr>
      <w:rFonts w:asciiTheme="minorHAnsi" w:hAnsiTheme="minorHAnsi"/>
      <w:sz w:val="18"/>
      <w:szCs w:val="18"/>
    </w:rPr>
  </w:style>
  <w:style w:type="paragraph" w:customStyle="1" w:styleId="Seitentitel">
    <w:name w:val="Seitentitel"/>
    <w:basedOn w:val="berschrift1"/>
    <w:next w:val="Textkrper"/>
    <w:rsid w:val="004133F8"/>
    <w:pPr>
      <w:numPr>
        <w:numId w:val="0"/>
      </w:numPr>
    </w:pPr>
    <w:rPr>
      <w:sz w:val="28"/>
      <w:szCs w:val="28"/>
    </w:rPr>
  </w:style>
  <w:style w:type="paragraph" w:customStyle="1" w:styleId="Tabelleninhalteinzeilig">
    <w:name w:val="Tabelleninhalt einzeilig"/>
    <w:basedOn w:val="Textkrper"/>
    <w:rsid w:val="00E34ABC"/>
    <w:pPr>
      <w:spacing w:after="360" w:line="240" w:lineRule="auto"/>
      <w:jc w:val="left"/>
    </w:pPr>
    <w:rPr>
      <w:lang w:val="en-GB"/>
    </w:rPr>
  </w:style>
  <w:style w:type="paragraph" w:styleId="Verzeichnis1">
    <w:name w:val="toc 1"/>
    <w:basedOn w:val="Standard"/>
    <w:next w:val="Standard"/>
    <w:autoRedefine/>
    <w:uiPriority w:val="39"/>
    <w:qFormat/>
    <w:rsid w:val="009D62CE"/>
    <w:pPr>
      <w:tabs>
        <w:tab w:val="right" w:leader="dot" w:pos="9061"/>
      </w:tabs>
      <w:spacing w:before="120" w:after="120"/>
      <w:jc w:val="left"/>
    </w:pPr>
    <w:rPr>
      <w:b/>
      <w:bCs/>
      <w:noProof/>
      <w:sz w:val="20"/>
    </w:rPr>
  </w:style>
  <w:style w:type="paragraph" w:styleId="Verzeichnis2">
    <w:name w:val="toc 2"/>
    <w:basedOn w:val="Standard"/>
    <w:next w:val="Standard"/>
    <w:autoRedefine/>
    <w:uiPriority w:val="39"/>
    <w:qFormat/>
    <w:rsid w:val="009D62CE"/>
    <w:pPr>
      <w:tabs>
        <w:tab w:val="right" w:leader="dot" w:pos="9061"/>
      </w:tabs>
      <w:spacing w:after="0"/>
      <w:ind w:left="220"/>
      <w:jc w:val="left"/>
    </w:pPr>
    <w:rPr>
      <w:noProof/>
      <w:sz w:val="20"/>
    </w:rPr>
  </w:style>
  <w:style w:type="paragraph" w:styleId="Verzeichnis3">
    <w:name w:val="toc 3"/>
    <w:basedOn w:val="Standard"/>
    <w:next w:val="Standard"/>
    <w:autoRedefine/>
    <w:uiPriority w:val="39"/>
    <w:qFormat/>
    <w:rsid w:val="00877F35"/>
    <w:pPr>
      <w:spacing w:after="0"/>
      <w:ind w:left="440"/>
      <w:jc w:val="left"/>
    </w:pPr>
    <w:rPr>
      <w:rFonts w:asciiTheme="minorHAnsi" w:hAnsiTheme="minorHAnsi"/>
      <w:i/>
      <w:iCs/>
      <w:sz w:val="20"/>
    </w:rPr>
  </w:style>
  <w:style w:type="paragraph" w:styleId="Kopfzeile">
    <w:name w:val="header"/>
    <w:basedOn w:val="Standard"/>
    <w:rsid w:val="004961DF"/>
    <w:pPr>
      <w:tabs>
        <w:tab w:val="center" w:pos="4536"/>
        <w:tab w:val="right" w:pos="9072"/>
      </w:tabs>
    </w:pPr>
  </w:style>
  <w:style w:type="paragraph" w:styleId="Fuzeile">
    <w:name w:val="footer"/>
    <w:basedOn w:val="Standard"/>
    <w:rsid w:val="004961DF"/>
    <w:pPr>
      <w:tabs>
        <w:tab w:val="center" w:pos="4536"/>
        <w:tab w:val="right" w:pos="9072"/>
      </w:tabs>
    </w:pPr>
  </w:style>
  <w:style w:type="character" w:styleId="Seitenzahl">
    <w:name w:val="page number"/>
    <w:basedOn w:val="Absatz-Standardschriftart"/>
    <w:rsid w:val="006107A4"/>
    <w:rPr>
      <w:rFonts w:ascii="Arial" w:hAnsi="Arial"/>
      <w:sz w:val="24"/>
    </w:rPr>
  </w:style>
  <w:style w:type="character" w:customStyle="1" w:styleId="TextkrperZchn">
    <w:name w:val="Textkörper Zchn"/>
    <w:basedOn w:val="Absatz-Standardschriftart"/>
    <w:link w:val="Textkrper"/>
    <w:rsid w:val="00E71B83"/>
    <w:rPr>
      <w:rFonts w:ascii="Arial" w:eastAsia="SimSun" w:hAnsi="Arial"/>
      <w:sz w:val="24"/>
      <w:lang w:val="de-DE" w:eastAsia="en-US" w:bidi="ar-SA"/>
    </w:rPr>
  </w:style>
  <w:style w:type="paragraph" w:styleId="Verzeichnis5">
    <w:name w:val="toc 5"/>
    <w:basedOn w:val="Standard"/>
    <w:next w:val="Standard"/>
    <w:autoRedefine/>
    <w:uiPriority w:val="39"/>
    <w:rsid w:val="00877F35"/>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rsid w:val="00877F35"/>
    <w:pPr>
      <w:spacing w:after="0"/>
      <w:ind w:left="1100"/>
      <w:jc w:val="left"/>
    </w:pPr>
    <w:rPr>
      <w:rFonts w:asciiTheme="minorHAnsi" w:hAnsiTheme="minorHAnsi"/>
      <w:sz w:val="18"/>
      <w:szCs w:val="18"/>
    </w:rPr>
  </w:style>
  <w:style w:type="paragraph" w:styleId="Funotentext">
    <w:name w:val="footnote text"/>
    <w:basedOn w:val="Standard"/>
    <w:rsid w:val="00E71B83"/>
    <w:pPr>
      <w:spacing w:before="100" w:beforeAutospacing="1" w:after="100" w:afterAutospacing="1" w:line="240" w:lineRule="auto"/>
      <w:ind w:left="170" w:hanging="170"/>
    </w:pPr>
    <w:rPr>
      <w:sz w:val="20"/>
    </w:rPr>
  </w:style>
  <w:style w:type="character" w:styleId="Funotenzeichen">
    <w:name w:val="footnote reference"/>
    <w:basedOn w:val="Absatz-Standardschriftart"/>
    <w:rsid w:val="00730F71"/>
    <w:rPr>
      <w:vertAlign w:val="superscript"/>
    </w:rPr>
  </w:style>
  <w:style w:type="paragraph" w:styleId="Beschriftung">
    <w:name w:val="caption"/>
    <w:basedOn w:val="Standard"/>
    <w:next w:val="Textkrper"/>
    <w:qFormat/>
    <w:rsid w:val="003313DB"/>
    <w:pPr>
      <w:spacing w:before="120" w:line="240" w:lineRule="auto"/>
    </w:pPr>
    <w:rPr>
      <w:bCs/>
      <w:sz w:val="20"/>
    </w:rPr>
  </w:style>
  <w:style w:type="paragraph" w:styleId="Abbildungsverzeichnis">
    <w:name w:val="table of figures"/>
    <w:basedOn w:val="Standard"/>
    <w:next w:val="Textkrper"/>
    <w:uiPriority w:val="99"/>
    <w:rsid w:val="001520D5"/>
    <w:pPr>
      <w:spacing w:before="120" w:after="120"/>
    </w:pPr>
  </w:style>
  <w:style w:type="paragraph" w:customStyle="1" w:styleId="TitelderArbeit">
    <w:name w:val="Titel der Arbeit"/>
    <w:basedOn w:val="Textkrper"/>
    <w:next w:val="Textkrper"/>
    <w:rsid w:val="00AF566C"/>
    <w:pPr>
      <w:jc w:val="center"/>
    </w:pPr>
    <w:rPr>
      <w:b/>
      <w:sz w:val="40"/>
    </w:rPr>
  </w:style>
  <w:style w:type="paragraph" w:customStyle="1" w:styleId="Tabelleninhalt1">
    <w:name w:val="Tabelleninhalt 1"/>
    <w:aliases w:val="5zeilig"/>
    <w:basedOn w:val="Standard"/>
    <w:rsid w:val="003313DB"/>
    <w:pPr>
      <w:jc w:val="left"/>
    </w:pPr>
    <w:rPr>
      <w:bCs/>
    </w:rPr>
  </w:style>
  <w:style w:type="table" w:styleId="Tabellenraster">
    <w:name w:val="Table Grid"/>
    <w:basedOn w:val="NormaleTabelle"/>
    <w:rsid w:val="00AF566C"/>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itate">
    <w:name w:val="Zitate"/>
    <w:basedOn w:val="Textkrper"/>
    <w:rsid w:val="00F52962"/>
    <w:pPr>
      <w:spacing w:before="120" w:beforeAutospacing="0" w:line="240" w:lineRule="auto"/>
      <w:ind w:left="708"/>
    </w:pPr>
    <w:rPr>
      <w:i/>
      <w:lang w:val="en-GB"/>
    </w:rPr>
  </w:style>
  <w:style w:type="paragraph" w:styleId="Sprechblasentext">
    <w:name w:val="Balloon Text"/>
    <w:basedOn w:val="Standard"/>
    <w:link w:val="SprechblasentextZchn"/>
    <w:rsid w:val="00937598"/>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937598"/>
    <w:rPr>
      <w:rFonts w:ascii="Lucida Grande" w:eastAsia="SimSun" w:hAnsi="Lucida Grande" w:cs="Lucida Grande"/>
      <w:sz w:val="18"/>
      <w:szCs w:val="18"/>
      <w:lang w:eastAsia="en-US"/>
    </w:rPr>
  </w:style>
  <w:style w:type="paragraph" w:styleId="Listenabsatz">
    <w:name w:val="List Paragraph"/>
    <w:basedOn w:val="Standard"/>
    <w:uiPriority w:val="34"/>
    <w:qFormat/>
    <w:rsid w:val="00CC7D08"/>
    <w:pPr>
      <w:widowControl/>
      <w:spacing w:after="200"/>
      <w:ind w:left="720"/>
      <w:contextualSpacing/>
      <w:jc w:val="left"/>
    </w:pPr>
    <w:rPr>
      <w:rFonts w:eastAsiaTheme="minorHAnsi" w:cstheme="minorBidi"/>
      <w:szCs w:val="22"/>
    </w:rPr>
  </w:style>
  <w:style w:type="table" w:styleId="MittlereSchattierung1">
    <w:name w:val="Medium Shading 1"/>
    <w:basedOn w:val="NormaleTabelle"/>
    <w:uiPriority w:val="63"/>
    <w:rsid w:val="00F92B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elleEinfach1">
    <w:name w:val="Table Simple 1"/>
    <w:basedOn w:val="NormaleTabelle"/>
    <w:rsid w:val="009A4AAF"/>
    <w:pPr>
      <w:widowControl w:val="0"/>
      <w:spacing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BesuchterLink">
    <w:name w:val="FollowedHyperlink"/>
    <w:basedOn w:val="Absatz-Standardschriftart"/>
    <w:rsid w:val="007D19AE"/>
    <w:rPr>
      <w:color w:val="800080" w:themeColor="followedHyperlink"/>
      <w:u w:val="single"/>
    </w:rPr>
  </w:style>
  <w:style w:type="paragraph" w:customStyle="1" w:styleId="Default">
    <w:name w:val="Default"/>
    <w:rsid w:val="00CB6894"/>
    <w:pPr>
      <w:autoSpaceDE w:val="0"/>
      <w:autoSpaceDN w:val="0"/>
      <w:adjustRightInd w:val="0"/>
    </w:pPr>
    <w:rPr>
      <w:color w:val="000000"/>
      <w:sz w:val="24"/>
      <w:szCs w:val="24"/>
      <w:lang w:val="en-GB"/>
    </w:rPr>
  </w:style>
  <w:style w:type="paragraph" w:customStyle="1" w:styleId="CM20">
    <w:name w:val="CM20"/>
    <w:basedOn w:val="Default"/>
    <w:next w:val="Default"/>
    <w:uiPriority w:val="99"/>
    <w:rsid w:val="00CB6894"/>
    <w:pPr>
      <w:spacing w:line="260" w:lineRule="atLeast"/>
    </w:pPr>
    <w:rPr>
      <w:color w:val="auto"/>
    </w:rPr>
  </w:style>
  <w:style w:type="character" w:styleId="Fett">
    <w:name w:val="Strong"/>
    <w:basedOn w:val="Absatz-Standardschriftart"/>
    <w:qFormat/>
    <w:rsid w:val="00624CB3"/>
    <w:rPr>
      <w:b/>
      <w:bCs/>
    </w:rPr>
  </w:style>
  <w:style w:type="table" w:styleId="TabelleEinfach3">
    <w:name w:val="Table Simple 3"/>
    <w:basedOn w:val="NormaleTabelle"/>
    <w:rsid w:val="000A3F3B"/>
    <w:pPr>
      <w:widowControl w:val="0"/>
      <w:spacing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berschrift1Zchn">
    <w:name w:val="Überschrift 1 Zchn"/>
    <w:basedOn w:val="Absatz-Standardschriftart"/>
    <w:link w:val="berschrift1"/>
    <w:uiPriority w:val="9"/>
    <w:rsid w:val="005340D5"/>
    <w:rPr>
      <w:rFonts w:ascii="Arial" w:eastAsia="SimSun" w:hAnsi="Arial" w:cs="Arial"/>
      <w:b/>
      <w:bCs/>
      <w:kern w:val="32"/>
      <w:sz w:val="32"/>
      <w:szCs w:val="32"/>
      <w:lang w:val="de-CH" w:eastAsia="en-US"/>
    </w:rPr>
  </w:style>
  <w:style w:type="paragraph" w:styleId="Literaturverzeichnis">
    <w:name w:val="Bibliography"/>
    <w:basedOn w:val="Standard"/>
    <w:next w:val="Standard"/>
    <w:uiPriority w:val="37"/>
    <w:unhideWhenUsed/>
    <w:rsid w:val="00A57753"/>
  </w:style>
  <w:style w:type="paragraph" w:styleId="StandardWeb">
    <w:name w:val="Normal (Web)"/>
    <w:basedOn w:val="Standard"/>
    <w:uiPriority w:val="99"/>
    <w:unhideWhenUsed/>
    <w:rsid w:val="009A59F2"/>
    <w:pPr>
      <w:widowControl/>
      <w:spacing w:before="100" w:beforeAutospacing="1" w:after="100" w:afterAutospacing="1" w:line="240" w:lineRule="auto"/>
      <w:jc w:val="left"/>
    </w:pPr>
    <w:rPr>
      <w:rFonts w:ascii="Times New Roman" w:eastAsia="Times New Roman" w:hAnsi="Times New Roman"/>
      <w:sz w:val="24"/>
      <w:szCs w:val="24"/>
      <w:lang w:eastAsia="de-CH"/>
    </w:rPr>
  </w:style>
  <w:style w:type="table" w:styleId="HelleSchattierung-Akzent6">
    <w:name w:val="Light Shading Accent 6"/>
    <w:basedOn w:val="NormaleTabelle"/>
    <w:uiPriority w:val="60"/>
    <w:rsid w:val="00DA63D7"/>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ittleresRaster2-Akzent6">
    <w:name w:val="Medium Grid 2 Accent 6"/>
    <w:basedOn w:val="NormaleTabelle"/>
    <w:uiPriority w:val="68"/>
    <w:rsid w:val="00DA63D7"/>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HellesRaster-Akzent6">
    <w:name w:val="Light Grid Accent 6"/>
    <w:basedOn w:val="NormaleTabelle"/>
    <w:uiPriority w:val="62"/>
    <w:rsid w:val="00E25B6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KeinLeerraum">
    <w:name w:val="No Spacing"/>
    <w:uiPriority w:val="1"/>
    <w:qFormat/>
    <w:rsid w:val="00481D9C"/>
    <w:pPr>
      <w:widowControl w:val="0"/>
      <w:jc w:val="both"/>
    </w:pPr>
    <w:rPr>
      <w:rFonts w:ascii="Arial" w:eastAsia="SimSun" w:hAnsi="Arial"/>
      <w:sz w:val="22"/>
      <w:lang w:val="de-CH" w:eastAsia="en-US"/>
    </w:rPr>
  </w:style>
  <w:style w:type="paragraph" w:styleId="Verzeichnis7">
    <w:name w:val="toc 7"/>
    <w:basedOn w:val="Standard"/>
    <w:next w:val="Standard"/>
    <w:autoRedefine/>
    <w:uiPriority w:val="39"/>
    <w:unhideWhenUsed/>
    <w:rsid w:val="009015C9"/>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9015C9"/>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9015C9"/>
    <w:pPr>
      <w:spacing w:after="0"/>
      <w:ind w:left="1760"/>
      <w:jc w:val="left"/>
    </w:pPr>
    <w:rPr>
      <w:rFonts w:asciiTheme="minorHAnsi" w:hAnsiTheme="minorHAnsi"/>
      <w:sz w:val="18"/>
      <w:szCs w:val="18"/>
    </w:rPr>
  </w:style>
  <w:style w:type="table" w:styleId="MittleresRaster3-Akzent6">
    <w:name w:val="Medium Grid 3 Accent 6"/>
    <w:basedOn w:val="NormaleTabelle"/>
    <w:uiPriority w:val="69"/>
    <w:rsid w:val="0094127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ittlereListe2-Akzent6">
    <w:name w:val="Medium List 2 Accent 6"/>
    <w:basedOn w:val="NormaleTabelle"/>
    <w:uiPriority w:val="66"/>
    <w:rsid w:val="0094127F"/>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2-Akzent6">
    <w:name w:val="Medium Shading 2 Accent 6"/>
    <w:basedOn w:val="NormaleTabelle"/>
    <w:uiPriority w:val="64"/>
    <w:rsid w:val="0094127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6">
    <w:name w:val="Medium Shading 1 Accent 6"/>
    <w:basedOn w:val="NormaleTabelle"/>
    <w:uiPriority w:val="63"/>
    <w:rsid w:val="00E07BF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abelle">
    <w:name w:val="Tabelle"/>
    <w:basedOn w:val="NormaleTabelle"/>
    <w:uiPriority w:val="99"/>
    <w:rsid w:val="00B63D32"/>
    <w:rPr>
      <w:rFonts w:ascii="Arial" w:hAnsi="Arial"/>
      <w:sz w:val="22"/>
    </w:rPr>
    <w:tblPr/>
  </w:style>
  <w:style w:type="paragraph" w:styleId="Inhaltsverzeichnisberschrift">
    <w:name w:val="TOC Heading"/>
    <w:basedOn w:val="berschrift1"/>
    <w:next w:val="Standard"/>
    <w:uiPriority w:val="39"/>
    <w:unhideWhenUsed/>
    <w:qFormat/>
    <w:rsid w:val="001005E4"/>
    <w:pPr>
      <w:keepLines/>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GB" w:eastAsia="en-GB"/>
    </w:rPr>
  </w:style>
  <w:style w:type="table" w:styleId="HellesRaster">
    <w:name w:val="Light Grid"/>
    <w:basedOn w:val="NormaleTabelle"/>
    <w:uiPriority w:val="62"/>
    <w:rsid w:val="008016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ittlereListe2">
    <w:name w:val="Medium List 2"/>
    <w:basedOn w:val="NormaleTabelle"/>
    <w:uiPriority w:val="66"/>
    <w:rsid w:val="008016C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
    <w:name w:val="Light Shading"/>
    <w:basedOn w:val="NormaleTabelle"/>
    <w:uiPriority w:val="60"/>
    <w:rsid w:val="002302F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itternetztabelle21">
    <w:name w:val="Gitternetztabelle 21"/>
    <w:basedOn w:val="NormaleTabelle"/>
    <w:uiPriority w:val="47"/>
    <w:rsid w:val="00522A8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
    <w:name w:val="Grid Table 5 Dark"/>
    <w:basedOn w:val="NormaleTabelle"/>
    <w:uiPriority w:val="50"/>
    <w:rsid w:val="00916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emithellemGitternetz">
    <w:name w:val="Grid Table Light"/>
    <w:basedOn w:val="NormaleTabelle"/>
    <w:uiPriority w:val="40"/>
    <w:rsid w:val="00916B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nrede">
    <w:name w:val="Salutation"/>
    <w:basedOn w:val="Standard"/>
    <w:next w:val="Standard"/>
    <w:link w:val="AnredeZchn"/>
    <w:rsid w:val="00934B64"/>
  </w:style>
  <w:style w:type="character" w:customStyle="1" w:styleId="AnredeZchn">
    <w:name w:val="Anrede Zchn"/>
    <w:basedOn w:val="Absatz-Standardschriftart"/>
    <w:link w:val="Anrede"/>
    <w:rsid w:val="00934B64"/>
    <w:rPr>
      <w:rFonts w:ascii="Arial" w:eastAsia="SimSun" w:hAnsi="Arial"/>
      <w:sz w:val="22"/>
      <w:lang w:val="de-CH" w:eastAsia="en-US"/>
    </w:rPr>
  </w:style>
  <w:style w:type="paragraph" w:styleId="Aufzhlungszeichen">
    <w:name w:val="List Bullet"/>
    <w:basedOn w:val="Standard"/>
    <w:semiHidden/>
    <w:unhideWhenUsed/>
    <w:rsid w:val="00934B64"/>
    <w:pPr>
      <w:numPr>
        <w:numId w:val="4"/>
      </w:numPr>
      <w:contextualSpacing/>
    </w:pPr>
  </w:style>
  <w:style w:type="paragraph" w:styleId="Aufzhlungszeichen2">
    <w:name w:val="List Bullet 2"/>
    <w:basedOn w:val="Standard"/>
    <w:semiHidden/>
    <w:unhideWhenUsed/>
    <w:rsid w:val="00934B64"/>
    <w:pPr>
      <w:numPr>
        <w:numId w:val="5"/>
      </w:numPr>
      <w:contextualSpacing/>
    </w:pPr>
  </w:style>
  <w:style w:type="paragraph" w:styleId="Aufzhlungszeichen3">
    <w:name w:val="List Bullet 3"/>
    <w:basedOn w:val="Standard"/>
    <w:semiHidden/>
    <w:unhideWhenUsed/>
    <w:rsid w:val="00934B64"/>
    <w:pPr>
      <w:numPr>
        <w:numId w:val="6"/>
      </w:numPr>
      <w:contextualSpacing/>
    </w:pPr>
  </w:style>
  <w:style w:type="paragraph" w:styleId="Aufzhlungszeichen4">
    <w:name w:val="List Bullet 4"/>
    <w:basedOn w:val="Standard"/>
    <w:semiHidden/>
    <w:unhideWhenUsed/>
    <w:rsid w:val="00934B64"/>
    <w:pPr>
      <w:numPr>
        <w:numId w:val="7"/>
      </w:numPr>
      <w:contextualSpacing/>
    </w:pPr>
  </w:style>
  <w:style w:type="paragraph" w:styleId="Aufzhlungszeichen5">
    <w:name w:val="List Bullet 5"/>
    <w:basedOn w:val="Standard"/>
    <w:semiHidden/>
    <w:unhideWhenUsed/>
    <w:rsid w:val="00934B64"/>
    <w:pPr>
      <w:numPr>
        <w:numId w:val="8"/>
      </w:numPr>
      <w:contextualSpacing/>
    </w:pPr>
  </w:style>
  <w:style w:type="paragraph" w:styleId="Blocktext">
    <w:name w:val="Block Text"/>
    <w:basedOn w:val="Standard"/>
    <w:semiHidden/>
    <w:unhideWhenUsed/>
    <w:rsid w:val="00934B6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Datum">
    <w:name w:val="Date"/>
    <w:basedOn w:val="Standard"/>
    <w:next w:val="Standard"/>
    <w:link w:val="DatumZchn"/>
    <w:rsid w:val="00934B64"/>
  </w:style>
  <w:style w:type="character" w:customStyle="1" w:styleId="DatumZchn">
    <w:name w:val="Datum Zchn"/>
    <w:basedOn w:val="Absatz-Standardschriftart"/>
    <w:link w:val="Datum"/>
    <w:rsid w:val="00934B64"/>
    <w:rPr>
      <w:rFonts w:ascii="Arial" w:eastAsia="SimSun" w:hAnsi="Arial"/>
      <w:sz w:val="22"/>
      <w:lang w:val="de-CH" w:eastAsia="en-US"/>
    </w:rPr>
  </w:style>
  <w:style w:type="paragraph" w:styleId="Dokumentstruktur">
    <w:name w:val="Document Map"/>
    <w:basedOn w:val="Standard"/>
    <w:link w:val="DokumentstrukturZchn"/>
    <w:semiHidden/>
    <w:unhideWhenUsed/>
    <w:rsid w:val="00934B64"/>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semiHidden/>
    <w:rsid w:val="00934B64"/>
    <w:rPr>
      <w:rFonts w:ascii="Segoe UI" w:eastAsia="SimSun" w:hAnsi="Segoe UI" w:cs="Segoe UI"/>
      <w:sz w:val="16"/>
      <w:szCs w:val="16"/>
      <w:lang w:val="de-CH" w:eastAsia="en-US"/>
    </w:rPr>
  </w:style>
  <w:style w:type="paragraph" w:styleId="E-Mail-Signatur">
    <w:name w:val="E-mail Signature"/>
    <w:basedOn w:val="Standard"/>
    <w:link w:val="E-Mail-SignaturZchn"/>
    <w:semiHidden/>
    <w:unhideWhenUsed/>
    <w:rsid w:val="00934B64"/>
    <w:pPr>
      <w:spacing w:after="0" w:line="240" w:lineRule="auto"/>
    </w:pPr>
  </w:style>
  <w:style w:type="character" w:customStyle="1" w:styleId="E-Mail-SignaturZchn">
    <w:name w:val="E-Mail-Signatur Zchn"/>
    <w:basedOn w:val="Absatz-Standardschriftart"/>
    <w:link w:val="E-Mail-Signatur"/>
    <w:semiHidden/>
    <w:rsid w:val="00934B64"/>
    <w:rPr>
      <w:rFonts w:ascii="Arial" w:eastAsia="SimSun" w:hAnsi="Arial"/>
      <w:sz w:val="22"/>
      <w:lang w:val="de-CH" w:eastAsia="en-US"/>
    </w:rPr>
  </w:style>
  <w:style w:type="paragraph" w:styleId="Endnotentext">
    <w:name w:val="endnote text"/>
    <w:basedOn w:val="Standard"/>
    <w:link w:val="EndnotentextZchn"/>
    <w:semiHidden/>
    <w:unhideWhenUsed/>
    <w:rsid w:val="00934B64"/>
    <w:pPr>
      <w:spacing w:after="0" w:line="240" w:lineRule="auto"/>
    </w:pPr>
    <w:rPr>
      <w:sz w:val="20"/>
    </w:rPr>
  </w:style>
  <w:style w:type="character" w:customStyle="1" w:styleId="EndnotentextZchn">
    <w:name w:val="Endnotentext Zchn"/>
    <w:basedOn w:val="Absatz-Standardschriftart"/>
    <w:link w:val="Endnotentext"/>
    <w:semiHidden/>
    <w:rsid w:val="00934B64"/>
    <w:rPr>
      <w:rFonts w:ascii="Arial" w:eastAsia="SimSun" w:hAnsi="Arial"/>
      <w:lang w:val="de-CH" w:eastAsia="en-US"/>
    </w:rPr>
  </w:style>
  <w:style w:type="paragraph" w:styleId="Fu-Endnotenberschrift">
    <w:name w:val="Note Heading"/>
    <w:basedOn w:val="Standard"/>
    <w:next w:val="Standard"/>
    <w:link w:val="Fu-EndnotenberschriftZchn"/>
    <w:semiHidden/>
    <w:unhideWhenUsed/>
    <w:rsid w:val="00934B64"/>
    <w:pPr>
      <w:spacing w:after="0" w:line="240" w:lineRule="auto"/>
    </w:pPr>
  </w:style>
  <w:style w:type="character" w:customStyle="1" w:styleId="Fu-EndnotenberschriftZchn">
    <w:name w:val="Fuß/-Endnotenüberschrift Zchn"/>
    <w:basedOn w:val="Absatz-Standardschriftart"/>
    <w:link w:val="Fu-Endnotenberschrift"/>
    <w:semiHidden/>
    <w:rsid w:val="00934B64"/>
    <w:rPr>
      <w:rFonts w:ascii="Arial" w:eastAsia="SimSun" w:hAnsi="Arial"/>
      <w:sz w:val="22"/>
      <w:lang w:val="de-CH" w:eastAsia="en-US"/>
    </w:rPr>
  </w:style>
  <w:style w:type="paragraph" w:styleId="Gruformel">
    <w:name w:val="Closing"/>
    <w:basedOn w:val="Standard"/>
    <w:link w:val="GruformelZchn"/>
    <w:semiHidden/>
    <w:unhideWhenUsed/>
    <w:rsid w:val="00934B64"/>
    <w:pPr>
      <w:spacing w:after="0" w:line="240" w:lineRule="auto"/>
      <w:ind w:left="4252"/>
    </w:pPr>
  </w:style>
  <w:style w:type="character" w:customStyle="1" w:styleId="GruformelZchn">
    <w:name w:val="Grußformel Zchn"/>
    <w:basedOn w:val="Absatz-Standardschriftart"/>
    <w:link w:val="Gruformel"/>
    <w:semiHidden/>
    <w:rsid w:val="00934B64"/>
    <w:rPr>
      <w:rFonts w:ascii="Arial" w:eastAsia="SimSun" w:hAnsi="Arial"/>
      <w:sz w:val="22"/>
      <w:lang w:val="de-CH" w:eastAsia="en-US"/>
    </w:rPr>
  </w:style>
  <w:style w:type="paragraph" w:styleId="HTMLAdresse">
    <w:name w:val="HTML Address"/>
    <w:basedOn w:val="Standard"/>
    <w:link w:val="HTMLAdresseZchn"/>
    <w:semiHidden/>
    <w:unhideWhenUsed/>
    <w:rsid w:val="00934B64"/>
    <w:pPr>
      <w:spacing w:after="0" w:line="240" w:lineRule="auto"/>
    </w:pPr>
    <w:rPr>
      <w:i/>
      <w:iCs/>
    </w:rPr>
  </w:style>
  <w:style w:type="character" w:customStyle="1" w:styleId="HTMLAdresseZchn">
    <w:name w:val="HTML Adresse Zchn"/>
    <w:basedOn w:val="Absatz-Standardschriftart"/>
    <w:link w:val="HTMLAdresse"/>
    <w:semiHidden/>
    <w:rsid w:val="00934B64"/>
    <w:rPr>
      <w:rFonts w:ascii="Arial" w:eastAsia="SimSun" w:hAnsi="Arial"/>
      <w:i/>
      <w:iCs/>
      <w:sz w:val="22"/>
      <w:lang w:val="de-CH" w:eastAsia="en-US"/>
    </w:rPr>
  </w:style>
  <w:style w:type="paragraph" w:styleId="HTMLVorformatiert">
    <w:name w:val="HTML Preformatted"/>
    <w:basedOn w:val="Standard"/>
    <w:link w:val="HTMLVorformatiertZchn"/>
    <w:semiHidden/>
    <w:unhideWhenUsed/>
    <w:rsid w:val="00934B64"/>
    <w:pPr>
      <w:spacing w:after="0" w:line="240" w:lineRule="auto"/>
    </w:pPr>
    <w:rPr>
      <w:rFonts w:ascii="Consolas" w:hAnsi="Consolas"/>
      <w:sz w:val="20"/>
    </w:rPr>
  </w:style>
  <w:style w:type="character" w:customStyle="1" w:styleId="HTMLVorformatiertZchn">
    <w:name w:val="HTML Vorformatiert Zchn"/>
    <w:basedOn w:val="Absatz-Standardschriftart"/>
    <w:link w:val="HTMLVorformatiert"/>
    <w:semiHidden/>
    <w:rsid w:val="00934B64"/>
    <w:rPr>
      <w:rFonts w:ascii="Consolas" w:eastAsia="SimSun" w:hAnsi="Consolas"/>
      <w:lang w:val="de-CH" w:eastAsia="en-US"/>
    </w:rPr>
  </w:style>
  <w:style w:type="paragraph" w:styleId="Index1">
    <w:name w:val="index 1"/>
    <w:basedOn w:val="Standard"/>
    <w:next w:val="Standard"/>
    <w:autoRedefine/>
    <w:semiHidden/>
    <w:unhideWhenUsed/>
    <w:rsid w:val="00934B64"/>
    <w:pPr>
      <w:spacing w:after="0" w:line="240" w:lineRule="auto"/>
      <w:ind w:left="220" w:hanging="220"/>
    </w:pPr>
  </w:style>
  <w:style w:type="paragraph" w:styleId="Index2">
    <w:name w:val="index 2"/>
    <w:basedOn w:val="Standard"/>
    <w:next w:val="Standard"/>
    <w:autoRedefine/>
    <w:semiHidden/>
    <w:unhideWhenUsed/>
    <w:rsid w:val="00934B64"/>
    <w:pPr>
      <w:spacing w:after="0" w:line="240" w:lineRule="auto"/>
      <w:ind w:left="440" w:hanging="220"/>
    </w:pPr>
  </w:style>
  <w:style w:type="paragraph" w:styleId="Index3">
    <w:name w:val="index 3"/>
    <w:basedOn w:val="Standard"/>
    <w:next w:val="Standard"/>
    <w:autoRedefine/>
    <w:semiHidden/>
    <w:unhideWhenUsed/>
    <w:rsid w:val="00934B64"/>
    <w:pPr>
      <w:spacing w:after="0" w:line="240" w:lineRule="auto"/>
      <w:ind w:left="660" w:hanging="220"/>
    </w:pPr>
  </w:style>
  <w:style w:type="paragraph" w:styleId="Index4">
    <w:name w:val="index 4"/>
    <w:basedOn w:val="Standard"/>
    <w:next w:val="Standard"/>
    <w:autoRedefine/>
    <w:semiHidden/>
    <w:unhideWhenUsed/>
    <w:rsid w:val="00934B64"/>
    <w:pPr>
      <w:spacing w:after="0" w:line="240" w:lineRule="auto"/>
      <w:ind w:left="880" w:hanging="220"/>
    </w:pPr>
  </w:style>
  <w:style w:type="paragraph" w:styleId="Index5">
    <w:name w:val="index 5"/>
    <w:basedOn w:val="Standard"/>
    <w:next w:val="Standard"/>
    <w:autoRedefine/>
    <w:semiHidden/>
    <w:unhideWhenUsed/>
    <w:rsid w:val="00934B64"/>
    <w:pPr>
      <w:spacing w:after="0" w:line="240" w:lineRule="auto"/>
      <w:ind w:left="1100" w:hanging="220"/>
    </w:pPr>
  </w:style>
  <w:style w:type="paragraph" w:styleId="Index6">
    <w:name w:val="index 6"/>
    <w:basedOn w:val="Standard"/>
    <w:next w:val="Standard"/>
    <w:autoRedefine/>
    <w:semiHidden/>
    <w:unhideWhenUsed/>
    <w:rsid w:val="00934B64"/>
    <w:pPr>
      <w:spacing w:after="0" w:line="240" w:lineRule="auto"/>
      <w:ind w:left="1320" w:hanging="220"/>
    </w:pPr>
  </w:style>
  <w:style w:type="paragraph" w:styleId="Index7">
    <w:name w:val="index 7"/>
    <w:basedOn w:val="Standard"/>
    <w:next w:val="Standard"/>
    <w:autoRedefine/>
    <w:semiHidden/>
    <w:unhideWhenUsed/>
    <w:rsid w:val="00934B64"/>
    <w:pPr>
      <w:spacing w:after="0" w:line="240" w:lineRule="auto"/>
      <w:ind w:left="1540" w:hanging="220"/>
    </w:pPr>
  </w:style>
  <w:style w:type="paragraph" w:styleId="Index8">
    <w:name w:val="index 8"/>
    <w:basedOn w:val="Standard"/>
    <w:next w:val="Standard"/>
    <w:autoRedefine/>
    <w:semiHidden/>
    <w:unhideWhenUsed/>
    <w:rsid w:val="00934B64"/>
    <w:pPr>
      <w:spacing w:after="0" w:line="240" w:lineRule="auto"/>
      <w:ind w:left="1760" w:hanging="220"/>
    </w:pPr>
  </w:style>
  <w:style w:type="paragraph" w:styleId="Index9">
    <w:name w:val="index 9"/>
    <w:basedOn w:val="Standard"/>
    <w:next w:val="Standard"/>
    <w:autoRedefine/>
    <w:semiHidden/>
    <w:unhideWhenUsed/>
    <w:rsid w:val="00934B64"/>
    <w:pPr>
      <w:spacing w:after="0" w:line="240" w:lineRule="auto"/>
      <w:ind w:left="1980" w:hanging="220"/>
    </w:pPr>
  </w:style>
  <w:style w:type="paragraph" w:styleId="Indexberschrift">
    <w:name w:val="index heading"/>
    <w:basedOn w:val="Standard"/>
    <w:next w:val="Index1"/>
    <w:semiHidden/>
    <w:unhideWhenUsed/>
    <w:rsid w:val="00934B64"/>
    <w:rPr>
      <w:rFonts w:asciiTheme="majorHAnsi" w:eastAsiaTheme="majorEastAsia" w:hAnsiTheme="majorHAnsi" w:cstheme="majorBidi"/>
      <w:b/>
      <w:bCs/>
    </w:rPr>
  </w:style>
  <w:style w:type="paragraph" w:styleId="IntensivesZitat">
    <w:name w:val="Intense Quote"/>
    <w:basedOn w:val="Standard"/>
    <w:next w:val="Standard"/>
    <w:link w:val="IntensivesZitatZchn"/>
    <w:uiPriority w:val="30"/>
    <w:qFormat/>
    <w:rsid w:val="00934B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934B64"/>
    <w:rPr>
      <w:rFonts w:ascii="Arial" w:eastAsia="SimSun" w:hAnsi="Arial"/>
      <w:i/>
      <w:iCs/>
      <w:color w:val="4F81BD" w:themeColor="accent1"/>
      <w:sz w:val="22"/>
      <w:lang w:val="de-CH" w:eastAsia="en-US"/>
    </w:rPr>
  </w:style>
  <w:style w:type="paragraph" w:styleId="Kommentartext">
    <w:name w:val="annotation text"/>
    <w:basedOn w:val="Standard"/>
    <w:link w:val="KommentartextZchn"/>
    <w:semiHidden/>
    <w:unhideWhenUsed/>
    <w:rsid w:val="00934B64"/>
    <w:pPr>
      <w:spacing w:line="240" w:lineRule="auto"/>
    </w:pPr>
    <w:rPr>
      <w:sz w:val="20"/>
    </w:rPr>
  </w:style>
  <w:style w:type="character" w:customStyle="1" w:styleId="KommentartextZchn">
    <w:name w:val="Kommentartext Zchn"/>
    <w:basedOn w:val="Absatz-Standardschriftart"/>
    <w:link w:val="Kommentartext"/>
    <w:semiHidden/>
    <w:rsid w:val="00934B64"/>
    <w:rPr>
      <w:rFonts w:ascii="Arial" w:eastAsia="SimSun" w:hAnsi="Arial"/>
      <w:lang w:val="de-CH" w:eastAsia="en-US"/>
    </w:rPr>
  </w:style>
  <w:style w:type="paragraph" w:styleId="Kommentarthema">
    <w:name w:val="annotation subject"/>
    <w:basedOn w:val="Kommentartext"/>
    <w:next w:val="Kommentartext"/>
    <w:link w:val="KommentarthemaZchn"/>
    <w:semiHidden/>
    <w:unhideWhenUsed/>
    <w:rsid w:val="00934B64"/>
    <w:rPr>
      <w:b/>
      <w:bCs/>
    </w:rPr>
  </w:style>
  <w:style w:type="character" w:customStyle="1" w:styleId="KommentarthemaZchn">
    <w:name w:val="Kommentarthema Zchn"/>
    <w:basedOn w:val="KommentartextZchn"/>
    <w:link w:val="Kommentarthema"/>
    <w:semiHidden/>
    <w:rsid w:val="00934B64"/>
    <w:rPr>
      <w:rFonts w:ascii="Arial" w:eastAsia="SimSun" w:hAnsi="Arial"/>
      <w:b/>
      <w:bCs/>
      <w:lang w:val="de-CH" w:eastAsia="en-US"/>
    </w:rPr>
  </w:style>
  <w:style w:type="paragraph" w:styleId="Liste2">
    <w:name w:val="List 2"/>
    <w:basedOn w:val="Standard"/>
    <w:semiHidden/>
    <w:unhideWhenUsed/>
    <w:rsid w:val="00934B64"/>
    <w:pPr>
      <w:ind w:left="566" w:hanging="283"/>
      <w:contextualSpacing/>
    </w:pPr>
  </w:style>
  <w:style w:type="paragraph" w:styleId="Liste3">
    <w:name w:val="List 3"/>
    <w:basedOn w:val="Standard"/>
    <w:semiHidden/>
    <w:unhideWhenUsed/>
    <w:rsid w:val="00934B64"/>
    <w:pPr>
      <w:ind w:left="849" w:hanging="283"/>
      <w:contextualSpacing/>
    </w:pPr>
  </w:style>
  <w:style w:type="paragraph" w:styleId="Liste4">
    <w:name w:val="List 4"/>
    <w:basedOn w:val="Standard"/>
    <w:rsid w:val="00934B64"/>
    <w:pPr>
      <w:ind w:left="1132" w:hanging="283"/>
      <w:contextualSpacing/>
    </w:pPr>
  </w:style>
  <w:style w:type="paragraph" w:styleId="Liste5">
    <w:name w:val="List 5"/>
    <w:basedOn w:val="Standard"/>
    <w:rsid w:val="00934B64"/>
    <w:pPr>
      <w:ind w:left="1415" w:hanging="283"/>
      <w:contextualSpacing/>
    </w:pPr>
  </w:style>
  <w:style w:type="paragraph" w:styleId="Listenfortsetzung2">
    <w:name w:val="List Continue 2"/>
    <w:basedOn w:val="Standard"/>
    <w:semiHidden/>
    <w:unhideWhenUsed/>
    <w:rsid w:val="00934B64"/>
    <w:pPr>
      <w:spacing w:after="120"/>
      <w:ind w:left="566"/>
      <w:contextualSpacing/>
    </w:pPr>
  </w:style>
  <w:style w:type="paragraph" w:styleId="Listenfortsetzung3">
    <w:name w:val="List Continue 3"/>
    <w:basedOn w:val="Standard"/>
    <w:semiHidden/>
    <w:unhideWhenUsed/>
    <w:rsid w:val="00934B64"/>
    <w:pPr>
      <w:spacing w:after="120"/>
      <w:ind w:left="849"/>
      <w:contextualSpacing/>
    </w:pPr>
  </w:style>
  <w:style w:type="paragraph" w:styleId="Listenfortsetzung4">
    <w:name w:val="List Continue 4"/>
    <w:basedOn w:val="Standard"/>
    <w:semiHidden/>
    <w:unhideWhenUsed/>
    <w:rsid w:val="00934B64"/>
    <w:pPr>
      <w:spacing w:after="120"/>
      <w:ind w:left="1132"/>
      <w:contextualSpacing/>
    </w:pPr>
  </w:style>
  <w:style w:type="paragraph" w:styleId="Listenfortsetzung5">
    <w:name w:val="List Continue 5"/>
    <w:basedOn w:val="Standard"/>
    <w:semiHidden/>
    <w:unhideWhenUsed/>
    <w:rsid w:val="00934B64"/>
    <w:pPr>
      <w:spacing w:after="120"/>
      <w:ind w:left="1415"/>
      <w:contextualSpacing/>
    </w:pPr>
  </w:style>
  <w:style w:type="paragraph" w:styleId="Listennummer">
    <w:name w:val="List Number"/>
    <w:basedOn w:val="Standard"/>
    <w:rsid w:val="00934B64"/>
    <w:pPr>
      <w:numPr>
        <w:numId w:val="9"/>
      </w:numPr>
      <w:contextualSpacing/>
    </w:pPr>
  </w:style>
  <w:style w:type="paragraph" w:styleId="Listennummer2">
    <w:name w:val="List Number 2"/>
    <w:basedOn w:val="Standard"/>
    <w:semiHidden/>
    <w:unhideWhenUsed/>
    <w:rsid w:val="00934B64"/>
    <w:pPr>
      <w:numPr>
        <w:numId w:val="10"/>
      </w:numPr>
      <w:contextualSpacing/>
    </w:pPr>
  </w:style>
  <w:style w:type="paragraph" w:styleId="Listennummer3">
    <w:name w:val="List Number 3"/>
    <w:basedOn w:val="Standard"/>
    <w:semiHidden/>
    <w:unhideWhenUsed/>
    <w:rsid w:val="00934B64"/>
    <w:pPr>
      <w:numPr>
        <w:numId w:val="11"/>
      </w:numPr>
      <w:contextualSpacing/>
    </w:pPr>
  </w:style>
  <w:style w:type="paragraph" w:styleId="Listennummer4">
    <w:name w:val="List Number 4"/>
    <w:basedOn w:val="Standard"/>
    <w:semiHidden/>
    <w:unhideWhenUsed/>
    <w:rsid w:val="00934B64"/>
    <w:pPr>
      <w:numPr>
        <w:numId w:val="12"/>
      </w:numPr>
      <w:contextualSpacing/>
    </w:pPr>
  </w:style>
  <w:style w:type="paragraph" w:styleId="Listennummer5">
    <w:name w:val="List Number 5"/>
    <w:basedOn w:val="Standard"/>
    <w:semiHidden/>
    <w:unhideWhenUsed/>
    <w:rsid w:val="00934B64"/>
    <w:pPr>
      <w:numPr>
        <w:numId w:val="13"/>
      </w:numPr>
      <w:contextualSpacing/>
    </w:pPr>
  </w:style>
  <w:style w:type="paragraph" w:styleId="Makrotext">
    <w:name w:val="macro"/>
    <w:link w:val="MakrotextZchn"/>
    <w:semiHidden/>
    <w:unhideWhenUsed/>
    <w:rsid w:val="00934B64"/>
    <w:pPr>
      <w:widowControl w:val="0"/>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eastAsia="SimSun" w:hAnsi="Consolas"/>
      <w:lang w:val="de-CH" w:eastAsia="en-US"/>
    </w:rPr>
  </w:style>
  <w:style w:type="character" w:customStyle="1" w:styleId="MakrotextZchn">
    <w:name w:val="Makrotext Zchn"/>
    <w:basedOn w:val="Absatz-Standardschriftart"/>
    <w:link w:val="Makrotext"/>
    <w:semiHidden/>
    <w:rsid w:val="00934B64"/>
    <w:rPr>
      <w:rFonts w:ascii="Consolas" w:eastAsia="SimSun" w:hAnsi="Consolas"/>
      <w:lang w:val="de-CH" w:eastAsia="en-US"/>
    </w:rPr>
  </w:style>
  <w:style w:type="paragraph" w:styleId="Nachrichtenkopf">
    <w:name w:val="Message Header"/>
    <w:basedOn w:val="Standard"/>
    <w:link w:val="NachrichtenkopfZchn"/>
    <w:semiHidden/>
    <w:unhideWhenUsed/>
    <w:rsid w:val="00934B6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semiHidden/>
    <w:rsid w:val="00934B64"/>
    <w:rPr>
      <w:rFonts w:asciiTheme="majorHAnsi" w:eastAsiaTheme="majorEastAsia" w:hAnsiTheme="majorHAnsi" w:cstheme="majorBidi"/>
      <w:sz w:val="24"/>
      <w:szCs w:val="24"/>
      <w:shd w:val="pct20" w:color="auto" w:fill="auto"/>
      <w:lang w:val="de-CH" w:eastAsia="en-US"/>
    </w:rPr>
  </w:style>
  <w:style w:type="paragraph" w:styleId="NurText">
    <w:name w:val="Plain Text"/>
    <w:basedOn w:val="Standard"/>
    <w:link w:val="NurTextZchn"/>
    <w:semiHidden/>
    <w:unhideWhenUsed/>
    <w:rsid w:val="00934B64"/>
    <w:pPr>
      <w:spacing w:after="0" w:line="240" w:lineRule="auto"/>
    </w:pPr>
    <w:rPr>
      <w:rFonts w:ascii="Consolas" w:hAnsi="Consolas"/>
      <w:sz w:val="21"/>
      <w:szCs w:val="21"/>
    </w:rPr>
  </w:style>
  <w:style w:type="character" w:customStyle="1" w:styleId="NurTextZchn">
    <w:name w:val="Nur Text Zchn"/>
    <w:basedOn w:val="Absatz-Standardschriftart"/>
    <w:link w:val="NurText"/>
    <w:semiHidden/>
    <w:rsid w:val="00934B64"/>
    <w:rPr>
      <w:rFonts w:ascii="Consolas" w:eastAsia="SimSun" w:hAnsi="Consolas"/>
      <w:sz w:val="21"/>
      <w:szCs w:val="21"/>
      <w:lang w:val="de-CH" w:eastAsia="en-US"/>
    </w:rPr>
  </w:style>
  <w:style w:type="paragraph" w:styleId="Rechtsgrundlagenverzeichnis">
    <w:name w:val="table of authorities"/>
    <w:basedOn w:val="Standard"/>
    <w:next w:val="Standard"/>
    <w:semiHidden/>
    <w:unhideWhenUsed/>
    <w:rsid w:val="00934B64"/>
    <w:pPr>
      <w:spacing w:after="0"/>
      <w:ind w:left="220" w:hanging="220"/>
    </w:pPr>
  </w:style>
  <w:style w:type="paragraph" w:styleId="RGV-berschrift">
    <w:name w:val="toa heading"/>
    <w:basedOn w:val="Standard"/>
    <w:next w:val="Standard"/>
    <w:semiHidden/>
    <w:unhideWhenUsed/>
    <w:rsid w:val="00934B64"/>
    <w:pPr>
      <w:spacing w:before="120"/>
    </w:pPr>
    <w:rPr>
      <w:rFonts w:asciiTheme="majorHAnsi" w:eastAsiaTheme="majorEastAsia" w:hAnsiTheme="majorHAnsi" w:cstheme="majorBidi"/>
      <w:b/>
      <w:bCs/>
      <w:sz w:val="24"/>
      <w:szCs w:val="24"/>
    </w:rPr>
  </w:style>
  <w:style w:type="paragraph" w:styleId="Standardeinzug">
    <w:name w:val="Normal Indent"/>
    <w:basedOn w:val="Standard"/>
    <w:semiHidden/>
    <w:unhideWhenUsed/>
    <w:rsid w:val="00934B64"/>
    <w:pPr>
      <w:ind w:left="708"/>
    </w:pPr>
  </w:style>
  <w:style w:type="paragraph" w:styleId="Textkrper2">
    <w:name w:val="Body Text 2"/>
    <w:basedOn w:val="Standard"/>
    <w:link w:val="Textkrper2Zchn"/>
    <w:semiHidden/>
    <w:unhideWhenUsed/>
    <w:rsid w:val="00934B64"/>
    <w:pPr>
      <w:spacing w:after="120" w:line="480" w:lineRule="auto"/>
    </w:pPr>
  </w:style>
  <w:style w:type="character" w:customStyle="1" w:styleId="Textkrper2Zchn">
    <w:name w:val="Textkörper 2 Zchn"/>
    <w:basedOn w:val="Absatz-Standardschriftart"/>
    <w:link w:val="Textkrper2"/>
    <w:semiHidden/>
    <w:rsid w:val="00934B64"/>
    <w:rPr>
      <w:rFonts w:ascii="Arial" w:eastAsia="SimSun" w:hAnsi="Arial"/>
      <w:sz w:val="22"/>
      <w:lang w:val="de-CH" w:eastAsia="en-US"/>
    </w:rPr>
  </w:style>
  <w:style w:type="paragraph" w:styleId="Textkrper3">
    <w:name w:val="Body Text 3"/>
    <w:basedOn w:val="Standard"/>
    <w:link w:val="Textkrper3Zchn"/>
    <w:semiHidden/>
    <w:unhideWhenUsed/>
    <w:rsid w:val="00934B64"/>
    <w:pPr>
      <w:spacing w:after="120"/>
    </w:pPr>
    <w:rPr>
      <w:sz w:val="16"/>
      <w:szCs w:val="16"/>
    </w:rPr>
  </w:style>
  <w:style w:type="character" w:customStyle="1" w:styleId="Textkrper3Zchn">
    <w:name w:val="Textkörper 3 Zchn"/>
    <w:basedOn w:val="Absatz-Standardschriftart"/>
    <w:link w:val="Textkrper3"/>
    <w:semiHidden/>
    <w:rsid w:val="00934B64"/>
    <w:rPr>
      <w:rFonts w:ascii="Arial" w:eastAsia="SimSun" w:hAnsi="Arial"/>
      <w:sz w:val="16"/>
      <w:szCs w:val="16"/>
      <w:lang w:val="de-CH" w:eastAsia="en-US"/>
    </w:rPr>
  </w:style>
  <w:style w:type="paragraph" w:styleId="Textkrper-Einzug2">
    <w:name w:val="Body Text Indent 2"/>
    <w:basedOn w:val="Standard"/>
    <w:link w:val="Textkrper-Einzug2Zchn"/>
    <w:semiHidden/>
    <w:unhideWhenUsed/>
    <w:rsid w:val="00934B64"/>
    <w:pPr>
      <w:spacing w:after="120" w:line="480" w:lineRule="auto"/>
      <w:ind w:left="283"/>
    </w:pPr>
  </w:style>
  <w:style w:type="character" w:customStyle="1" w:styleId="Textkrper-Einzug2Zchn">
    <w:name w:val="Textkörper-Einzug 2 Zchn"/>
    <w:basedOn w:val="Absatz-Standardschriftart"/>
    <w:link w:val="Textkrper-Einzug2"/>
    <w:semiHidden/>
    <w:rsid w:val="00934B64"/>
    <w:rPr>
      <w:rFonts w:ascii="Arial" w:eastAsia="SimSun" w:hAnsi="Arial"/>
      <w:sz w:val="22"/>
      <w:lang w:val="de-CH" w:eastAsia="en-US"/>
    </w:rPr>
  </w:style>
  <w:style w:type="paragraph" w:styleId="Textkrper-Einzug3">
    <w:name w:val="Body Text Indent 3"/>
    <w:basedOn w:val="Standard"/>
    <w:link w:val="Textkrper-Einzug3Zchn"/>
    <w:semiHidden/>
    <w:unhideWhenUsed/>
    <w:rsid w:val="00934B64"/>
    <w:pPr>
      <w:spacing w:after="120"/>
      <w:ind w:left="283"/>
    </w:pPr>
    <w:rPr>
      <w:sz w:val="16"/>
      <w:szCs w:val="16"/>
    </w:rPr>
  </w:style>
  <w:style w:type="character" w:customStyle="1" w:styleId="Textkrper-Einzug3Zchn">
    <w:name w:val="Textkörper-Einzug 3 Zchn"/>
    <w:basedOn w:val="Absatz-Standardschriftart"/>
    <w:link w:val="Textkrper-Einzug3"/>
    <w:semiHidden/>
    <w:rsid w:val="00934B64"/>
    <w:rPr>
      <w:rFonts w:ascii="Arial" w:eastAsia="SimSun" w:hAnsi="Arial"/>
      <w:sz w:val="16"/>
      <w:szCs w:val="16"/>
      <w:lang w:val="de-CH" w:eastAsia="en-US"/>
    </w:rPr>
  </w:style>
  <w:style w:type="paragraph" w:styleId="Textkrper-Erstzeileneinzug">
    <w:name w:val="Body Text First Indent"/>
    <w:basedOn w:val="Textkrper"/>
    <w:link w:val="Textkrper-ErstzeileneinzugZchn"/>
    <w:rsid w:val="00934B64"/>
    <w:pPr>
      <w:widowControl w:val="0"/>
      <w:spacing w:before="0" w:beforeAutospacing="0" w:after="240"/>
      <w:ind w:firstLine="360"/>
    </w:pPr>
  </w:style>
  <w:style w:type="character" w:customStyle="1" w:styleId="Textkrper-ErstzeileneinzugZchn">
    <w:name w:val="Textkörper-Erstzeileneinzug Zchn"/>
    <w:basedOn w:val="TextkrperZchn"/>
    <w:link w:val="Textkrper-Erstzeileneinzug"/>
    <w:rsid w:val="00934B64"/>
    <w:rPr>
      <w:rFonts w:ascii="Arial" w:eastAsia="SimSun" w:hAnsi="Arial"/>
      <w:sz w:val="22"/>
      <w:lang w:val="de-CH" w:eastAsia="en-US" w:bidi="ar-SA"/>
    </w:rPr>
  </w:style>
  <w:style w:type="paragraph" w:styleId="Textkrper-Zeileneinzug">
    <w:name w:val="Body Text Indent"/>
    <w:basedOn w:val="Standard"/>
    <w:link w:val="Textkrper-ZeileneinzugZchn"/>
    <w:semiHidden/>
    <w:unhideWhenUsed/>
    <w:rsid w:val="00934B64"/>
    <w:pPr>
      <w:spacing w:after="120"/>
      <w:ind w:left="283"/>
    </w:pPr>
  </w:style>
  <w:style w:type="character" w:customStyle="1" w:styleId="Textkrper-ZeileneinzugZchn">
    <w:name w:val="Textkörper-Zeileneinzug Zchn"/>
    <w:basedOn w:val="Absatz-Standardschriftart"/>
    <w:link w:val="Textkrper-Zeileneinzug"/>
    <w:semiHidden/>
    <w:rsid w:val="00934B64"/>
    <w:rPr>
      <w:rFonts w:ascii="Arial" w:eastAsia="SimSun" w:hAnsi="Arial"/>
      <w:sz w:val="22"/>
      <w:lang w:val="de-CH" w:eastAsia="en-US"/>
    </w:rPr>
  </w:style>
  <w:style w:type="paragraph" w:styleId="Textkrper-Erstzeileneinzug2">
    <w:name w:val="Body Text First Indent 2"/>
    <w:basedOn w:val="Textkrper-Zeileneinzug"/>
    <w:link w:val="Textkrper-Erstzeileneinzug2Zchn"/>
    <w:semiHidden/>
    <w:unhideWhenUsed/>
    <w:rsid w:val="00934B64"/>
    <w:pPr>
      <w:spacing w:after="240"/>
      <w:ind w:left="360" w:firstLine="360"/>
    </w:pPr>
  </w:style>
  <w:style w:type="character" w:customStyle="1" w:styleId="Textkrper-Erstzeileneinzug2Zchn">
    <w:name w:val="Textkörper-Erstzeileneinzug 2 Zchn"/>
    <w:basedOn w:val="Textkrper-ZeileneinzugZchn"/>
    <w:link w:val="Textkrper-Erstzeileneinzug2"/>
    <w:semiHidden/>
    <w:rsid w:val="00934B64"/>
    <w:rPr>
      <w:rFonts w:ascii="Arial" w:eastAsia="SimSun" w:hAnsi="Arial"/>
      <w:sz w:val="22"/>
      <w:lang w:val="de-CH" w:eastAsia="en-US"/>
    </w:rPr>
  </w:style>
  <w:style w:type="paragraph" w:styleId="Titel">
    <w:name w:val="Title"/>
    <w:basedOn w:val="Standard"/>
    <w:next w:val="Standard"/>
    <w:link w:val="TitelZchn"/>
    <w:qFormat/>
    <w:rsid w:val="00934B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934B64"/>
    <w:rPr>
      <w:rFonts w:asciiTheme="majorHAnsi" w:eastAsiaTheme="majorEastAsia" w:hAnsiTheme="majorHAnsi" w:cstheme="majorBidi"/>
      <w:spacing w:val="-10"/>
      <w:kern w:val="28"/>
      <w:sz w:val="56"/>
      <w:szCs w:val="56"/>
      <w:lang w:val="de-CH" w:eastAsia="en-US"/>
    </w:rPr>
  </w:style>
  <w:style w:type="character" w:customStyle="1" w:styleId="berschrift7Zchn">
    <w:name w:val="Überschrift 7 Zchn"/>
    <w:basedOn w:val="Absatz-Standardschriftart"/>
    <w:link w:val="berschrift7"/>
    <w:semiHidden/>
    <w:rsid w:val="00934B64"/>
    <w:rPr>
      <w:rFonts w:asciiTheme="majorHAnsi" w:eastAsiaTheme="majorEastAsia" w:hAnsiTheme="majorHAnsi" w:cstheme="majorBidi"/>
      <w:i/>
      <w:iCs/>
      <w:color w:val="243F60" w:themeColor="accent1" w:themeShade="7F"/>
      <w:sz w:val="22"/>
      <w:lang w:val="de-CH" w:eastAsia="en-US"/>
    </w:rPr>
  </w:style>
  <w:style w:type="character" w:customStyle="1" w:styleId="berschrift8Zchn">
    <w:name w:val="Überschrift 8 Zchn"/>
    <w:basedOn w:val="Absatz-Standardschriftart"/>
    <w:link w:val="berschrift8"/>
    <w:semiHidden/>
    <w:rsid w:val="00934B64"/>
    <w:rPr>
      <w:rFonts w:asciiTheme="majorHAnsi" w:eastAsiaTheme="majorEastAsia" w:hAnsiTheme="majorHAnsi" w:cstheme="majorBidi"/>
      <w:color w:val="272727" w:themeColor="text1" w:themeTint="D8"/>
      <w:sz w:val="21"/>
      <w:szCs w:val="21"/>
      <w:lang w:val="de-CH" w:eastAsia="en-US"/>
    </w:rPr>
  </w:style>
  <w:style w:type="character" w:customStyle="1" w:styleId="berschrift9Zchn">
    <w:name w:val="Überschrift 9 Zchn"/>
    <w:basedOn w:val="Absatz-Standardschriftart"/>
    <w:link w:val="berschrift9"/>
    <w:semiHidden/>
    <w:rsid w:val="00934B64"/>
    <w:rPr>
      <w:rFonts w:asciiTheme="majorHAnsi" w:eastAsiaTheme="majorEastAsia" w:hAnsiTheme="majorHAnsi" w:cstheme="majorBidi"/>
      <w:i/>
      <w:iCs/>
      <w:color w:val="272727" w:themeColor="text1" w:themeTint="D8"/>
      <w:sz w:val="21"/>
      <w:szCs w:val="21"/>
      <w:lang w:val="de-CH" w:eastAsia="en-US"/>
    </w:rPr>
  </w:style>
  <w:style w:type="paragraph" w:styleId="Umschlagabsenderadresse">
    <w:name w:val="envelope return"/>
    <w:basedOn w:val="Standard"/>
    <w:semiHidden/>
    <w:unhideWhenUsed/>
    <w:rsid w:val="00934B64"/>
    <w:pPr>
      <w:spacing w:after="0" w:line="240" w:lineRule="auto"/>
    </w:pPr>
    <w:rPr>
      <w:rFonts w:asciiTheme="majorHAnsi" w:eastAsiaTheme="majorEastAsia" w:hAnsiTheme="majorHAnsi" w:cstheme="majorBidi"/>
      <w:sz w:val="20"/>
    </w:rPr>
  </w:style>
  <w:style w:type="paragraph" w:styleId="Umschlagadresse">
    <w:name w:val="envelope address"/>
    <w:basedOn w:val="Standard"/>
    <w:semiHidden/>
    <w:unhideWhenUsed/>
    <w:rsid w:val="00934B64"/>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Unterschrift">
    <w:name w:val="Signature"/>
    <w:basedOn w:val="Standard"/>
    <w:link w:val="UnterschriftZchn"/>
    <w:semiHidden/>
    <w:unhideWhenUsed/>
    <w:rsid w:val="00934B64"/>
    <w:pPr>
      <w:spacing w:after="0" w:line="240" w:lineRule="auto"/>
      <w:ind w:left="4252"/>
    </w:pPr>
  </w:style>
  <w:style w:type="character" w:customStyle="1" w:styleId="UnterschriftZchn">
    <w:name w:val="Unterschrift Zchn"/>
    <w:basedOn w:val="Absatz-Standardschriftart"/>
    <w:link w:val="Unterschrift"/>
    <w:semiHidden/>
    <w:rsid w:val="00934B64"/>
    <w:rPr>
      <w:rFonts w:ascii="Arial" w:eastAsia="SimSun" w:hAnsi="Arial"/>
      <w:sz w:val="22"/>
      <w:lang w:val="de-CH" w:eastAsia="en-US"/>
    </w:rPr>
  </w:style>
  <w:style w:type="paragraph" w:styleId="Untertitel">
    <w:name w:val="Subtitle"/>
    <w:basedOn w:val="Standard"/>
    <w:next w:val="Standard"/>
    <w:link w:val="UntertitelZchn"/>
    <w:qFormat/>
    <w:rsid w:val="00934B6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rsid w:val="00934B64"/>
    <w:rPr>
      <w:rFonts w:asciiTheme="minorHAnsi" w:eastAsiaTheme="minorEastAsia" w:hAnsiTheme="minorHAnsi" w:cstheme="minorBidi"/>
      <w:color w:val="5A5A5A" w:themeColor="text1" w:themeTint="A5"/>
      <w:spacing w:val="15"/>
      <w:sz w:val="22"/>
      <w:szCs w:val="22"/>
      <w:lang w:val="de-CH" w:eastAsia="en-US"/>
    </w:rPr>
  </w:style>
  <w:style w:type="paragraph" w:styleId="Zitat">
    <w:name w:val="Quote"/>
    <w:basedOn w:val="Standard"/>
    <w:next w:val="Standard"/>
    <w:link w:val="ZitatZchn"/>
    <w:uiPriority w:val="29"/>
    <w:qFormat/>
    <w:rsid w:val="00934B64"/>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34B64"/>
    <w:rPr>
      <w:rFonts w:ascii="Arial" w:eastAsia="SimSun" w:hAnsi="Arial"/>
      <w:i/>
      <w:iCs/>
      <w:color w:val="404040" w:themeColor="text1" w:themeTint="BF"/>
      <w:sz w:val="22"/>
      <w:lang w:val="de-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847693">
      <w:bodyDiv w:val="1"/>
      <w:marLeft w:val="0"/>
      <w:marRight w:val="0"/>
      <w:marTop w:val="0"/>
      <w:marBottom w:val="0"/>
      <w:divBdr>
        <w:top w:val="none" w:sz="0" w:space="0" w:color="auto"/>
        <w:left w:val="none" w:sz="0" w:space="0" w:color="auto"/>
        <w:bottom w:val="none" w:sz="0" w:space="0" w:color="auto"/>
        <w:right w:val="none" w:sz="0" w:space="0" w:color="auto"/>
      </w:divBdr>
    </w:div>
    <w:div w:id="237714700">
      <w:bodyDiv w:val="1"/>
      <w:marLeft w:val="0"/>
      <w:marRight w:val="0"/>
      <w:marTop w:val="0"/>
      <w:marBottom w:val="0"/>
      <w:divBdr>
        <w:top w:val="none" w:sz="0" w:space="0" w:color="auto"/>
        <w:left w:val="none" w:sz="0" w:space="0" w:color="auto"/>
        <w:bottom w:val="none" w:sz="0" w:space="0" w:color="auto"/>
        <w:right w:val="none" w:sz="0" w:space="0" w:color="auto"/>
      </w:divBdr>
    </w:div>
    <w:div w:id="368839602">
      <w:bodyDiv w:val="1"/>
      <w:marLeft w:val="0"/>
      <w:marRight w:val="0"/>
      <w:marTop w:val="0"/>
      <w:marBottom w:val="0"/>
      <w:divBdr>
        <w:top w:val="none" w:sz="0" w:space="0" w:color="auto"/>
        <w:left w:val="none" w:sz="0" w:space="0" w:color="auto"/>
        <w:bottom w:val="none" w:sz="0" w:space="0" w:color="auto"/>
        <w:right w:val="none" w:sz="0" w:space="0" w:color="auto"/>
      </w:divBdr>
      <w:divsChild>
        <w:div w:id="331683922">
          <w:marLeft w:val="0"/>
          <w:marRight w:val="0"/>
          <w:marTop w:val="0"/>
          <w:marBottom w:val="0"/>
          <w:divBdr>
            <w:top w:val="none" w:sz="0" w:space="0" w:color="auto"/>
            <w:left w:val="none" w:sz="0" w:space="0" w:color="auto"/>
            <w:bottom w:val="none" w:sz="0" w:space="0" w:color="auto"/>
            <w:right w:val="none" w:sz="0" w:space="0" w:color="auto"/>
          </w:divBdr>
          <w:divsChild>
            <w:div w:id="534541981">
              <w:marLeft w:val="0"/>
              <w:marRight w:val="0"/>
              <w:marTop w:val="0"/>
              <w:marBottom w:val="0"/>
              <w:divBdr>
                <w:top w:val="none" w:sz="0" w:space="0" w:color="auto"/>
                <w:left w:val="none" w:sz="0" w:space="0" w:color="auto"/>
                <w:bottom w:val="none" w:sz="0" w:space="0" w:color="auto"/>
                <w:right w:val="none" w:sz="0" w:space="0" w:color="auto"/>
              </w:divBdr>
              <w:divsChild>
                <w:div w:id="510334768">
                  <w:marLeft w:val="0"/>
                  <w:marRight w:val="0"/>
                  <w:marTop w:val="0"/>
                  <w:marBottom w:val="0"/>
                  <w:divBdr>
                    <w:top w:val="none" w:sz="0" w:space="0" w:color="auto"/>
                    <w:left w:val="none" w:sz="0" w:space="0" w:color="auto"/>
                    <w:bottom w:val="none" w:sz="0" w:space="0" w:color="auto"/>
                    <w:right w:val="none" w:sz="0" w:space="0" w:color="auto"/>
                  </w:divBdr>
                  <w:divsChild>
                    <w:div w:id="72436205">
                      <w:marLeft w:val="0"/>
                      <w:marRight w:val="0"/>
                      <w:marTop w:val="0"/>
                      <w:marBottom w:val="0"/>
                      <w:divBdr>
                        <w:top w:val="none" w:sz="0" w:space="0" w:color="auto"/>
                        <w:left w:val="none" w:sz="0" w:space="0" w:color="auto"/>
                        <w:bottom w:val="none" w:sz="0" w:space="0" w:color="auto"/>
                        <w:right w:val="none" w:sz="0" w:space="0" w:color="auto"/>
                      </w:divBdr>
                      <w:divsChild>
                        <w:div w:id="397363288">
                          <w:marLeft w:val="0"/>
                          <w:marRight w:val="0"/>
                          <w:marTop w:val="0"/>
                          <w:marBottom w:val="0"/>
                          <w:divBdr>
                            <w:top w:val="none" w:sz="0" w:space="0" w:color="auto"/>
                            <w:left w:val="none" w:sz="0" w:space="0" w:color="auto"/>
                            <w:bottom w:val="none" w:sz="0" w:space="0" w:color="auto"/>
                            <w:right w:val="none" w:sz="0" w:space="0" w:color="auto"/>
                          </w:divBdr>
                          <w:divsChild>
                            <w:div w:id="1894654011">
                              <w:marLeft w:val="0"/>
                              <w:marRight w:val="0"/>
                              <w:marTop w:val="0"/>
                              <w:marBottom w:val="0"/>
                              <w:divBdr>
                                <w:top w:val="none" w:sz="0" w:space="0" w:color="auto"/>
                                <w:left w:val="none" w:sz="0" w:space="0" w:color="auto"/>
                                <w:bottom w:val="none" w:sz="0" w:space="0" w:color="auto"/>
                                <w:right w:val="none" w:sz="0" w:space="0" w:color="auto"/>
                              </w:divBdr>
                              <w:divsChild>
                                <w:div w:id="78257058">
                                  <w:marLeft w:val="0"/>
                                  <w:marRight w:val="0"/>
                                  <w:marTop w:val="0"/>
                                  <w:marBottom w:val="0"/>
                                  <w:divBdr>
                                    <w:top w:val="none" w:sz="0" w:space="0" w:color="auto"/>
                                    <w:left w:val="none" w:sz="0" w:space="0" w:color="auto"/>
                                    <w:bottom w:val="none" w:sz="0" w:space="0" w:color="auto"/>
                                    <w:right w:val="none" w:sz="0" w:space="0" w:color="auto"/>
                                  </w:divBdr>
                                </w:div>
                                <w:div w:id="151988597">
                                  <w:marLeft w:val="0"/>
                                  <w:marRight w:val="0"/>
                                  <w:marTop w:val="0"/>
                                  <w:marBottom w:val="0"/>
                                  <w:divBdr>
                                    <w:top w:val="none" w:sz="0" w:space="0" w:color="auto"/>
                                    <w:left w:val="none" w:sz="0" w:space="0" w:color="auto"/>
                                    <w:bottom w:val="none" w:sz="0" w:space="0" w:color="auto"/>
                                    <w:right w:val="none" w:sz="0" w:space="0" w:color="auto"/>
                                  </w:divBdr>
                                  <w:divsChild>
                                    <w:div w:id="222447564">
                                      <w:marLeft w:val="0"/>
                                      <w:marRight w:val="0"/>
                                      <w:marTop w:val="0"/>
                                      <w:marBottom w:val="0"/>
                                      <w:divBdr>
                                        <w:top w:val="none" w:sz="0" w:space="0" w:color="auto"/>
                                        <w:left w:val="none" w:sz="0" w:space="0" w:color="auto"/>
                                        <w:bottom w:val="none" w:sz="0" w:space="0" w:color="auto"/>
                                        <w:right w:val="none" w:sz="0" w:space="0" w:color="auto"/>
                                      </w:divBdr>
                                    </w:div>
                                    <w:div w:id="270012019">
                                      <w:marLeft w:val="0"/>
                                      <w:marRight w:val="0"/>
                                      <w:marTop w:val="0"/>
                                      <w:marBottom w:val="0"/>
                                      <w:divBdr>
                                        <w:top w:val="none" w:sz="0" w:space="0" w:color="auto"/>
                                        <w:left w:val="none" w:sz="0" w:space="0" w:color="auto"/>
                                        <w:bottom w:val="none" w:sz="0" w:space="0" w:color="auto"/>
                                        <w:right w:val="none" w:sz="0" w:space="0" w:color="auto"/>
                                      </w:divBdr>
                                    </w:div>
                                    <w:div w:id="318116179">
                                      <w:marLeft w:val="0"/>
                                      <w:marRight w:val="0"/>
                                      <w:marTop w:val="0"/>
                                      <w:marBottom w:val="0"/>
                                      <w:divBdr>
                                        <w:top w:val="none" w:sz="0" w:space="0" w:color="auto"/>
                                        <w:left w:val="none" w:sz="0" w:space="0" w:color="auto"/>
                                        <w:bottom w:val="none" w:sz="0" w:space="0" w:color="auto"/>
                                        <w:right w:val="none" w:sz="0" w:space="0" w:color="auto"/>
                                      </w:divBdr>
                                    </w:div>
                                    <w:div w:id="506142272">
                                      <w:marLeft w:val="0"/>
                                      <w:marRight w:val="0"/>
                                      <w:marTop w:val="0"/>
                                      <w:marBottom w:val="0"/>
                                      <w:divBdr>
                                        <w:top w:val="none" w:sz="0" w:space="0" w:color="auto"/>
                                        <w:left w:val="none" w:sz="0" w:space="0" w:color="auto"/>
                                        <w:bottom w:val="none" w:sz="0" w:space="0" w:color="auto"/>
                                        <w:right w:val="none" w:sz="0" w:space="0" w:color="auto"/>
                                      </w:divBdr>
                                    </w:div>
                                    <w:div w:id="1316106654">
                                      <w:marLeft w:val="0"/>
                                      <w:marRight w:val="0"/>
                                      <w:marTop w:val="0"/>
                                      <w:marBottom w:val="0"/>
                                      <w:divBdr>
                                        <w:top w:val="none" w:sz="0" w:space="0" w:color="auto"/>
                                        <w:left w:val="none" w:sz="0" w:space="0" w:color="auto"/>
                                        <w:bottom w:val="none" w:sz="0" w:space="0" w:color="auto"/>
                                        <w:right w:val="none" w:sz="0" w:space="0" w:color="auto"/>
                                      </w:divBdr>
                                    </w:div>
                                    <w:div w:id="1551376015">
                                      <w:marLeft w:val="0"/>
                                      <w:marRight w:val="0"/>
                                      <w:marTop w:val="0"/>
                                      <w:marBottom w:val="0"/>
                                      <w:divBdr>
                                        <w:top w:val="none" w:sz="0" w:space="0" w:color="auto"/>
                                        <w:left w:val="none" w:sz="0" w:space="0" w:color="auto"/>
                                        <w:bottom w:val="none" w:sz="0" w:space="0" w:color="auto"/>
                                        <w:right w:val="none" w:sz="0" w:space="0" w:color="auto"/>
                                      </w:divBdr>
                                    </w:div>
                                    <w:div w:id="166940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429976">
      <w:bodyDiv w:val="1"/>
      <w:marLeft w:val="0"/>
      <w:marRight w:val="0"/>
      <w:marTop w:val="0"/>
      <w:marBottom w:val="0"/>
      <w:divBdr>
        <w:top w:val="none" w:sz="0" w:space="0" w:color="auto"/>
        <w:left w:val="none" w:sz="0" w:space="0" w:color="auto"/>
        <w:bottom w:val="none" w:sz="0" w:space="0" w:color="auto"/>
        <w:right w:val="none" w:sz="0" w:space="0" w:color="auto"/>
      </w:divBdr>
    </w:div>
    <w:div w:id="972978852">
      <w:bodyDiv w:val="1"/>
      <w:marLeft w:val="0"/>
      <w:marRight w:val="0"/>
      <w:marTop w:val="0"/>
      <w:marBottom w:val="0"/>
      <w:divBdr>
        <w:top w:val="none" w:sz="0" w:space="0" w:color="auto"/>
        <w:left w:val="none" w:sz="0" w:space="0" w:color="auto"/>
        <w:bottom w:val="none" w:sz="0" w:space="0" w:color="auto"/>
        <w:right w:val="none" w:sz="0" w:space="0" w:color="auto"/>
      </w:divBdr>
    </w:div>
    <w:div w:id="1960068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mmday.com.ua/grand-expres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haroldfeinstein.com/portfolio/flowers/"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mmday.com.ua/edem-resort-weddin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hiveminer.com/Tags/anthurium%2Cant%C3%BArio/Rec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mmday.com.ua/charm-and-flame/" TargetMode="External"/><Relationship Id="rId40" Type="http://schemas.openxmlformats.org/officeDocument/2006/relationships/hyperlink" Target="https://www.gettyimages.ch/fotos/calla-lily?sort=mostpopular&amp;mediatype=photography&amp;phrase=calla%20lil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ingaporebrides.com/articles/2018/02/bridal-bouquet-singapore/" TargetMode="Externa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interest.de/pin/91620173644318739/" TargetMode="External"/><Relationship Id="rId43" Type="http://schemas.openxmlformats.org/officeDocument/2006/relationships/hyperlink" Target="https://www.pinterest.de/pin/53874317415050004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1\ALEXAN~1\LOKALE~1\Temp\Tempor&#228;res%20Verzeichnis%201%20f&#252;r%2039461%5b1%5d.zip\Formatvorlage.dot"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1C945E-AB39-4B45-A110-C2883375101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de-DE"/>
        </a:p>
      </dgm:t>
    </dgm:pt>
    <dgm:pt modelId="{FDEB490A-06C8-4561-B5EE-BB95E89D9390}">
      <dgm:prSet phldrT="[Text]"/>
      <dgm:spPr/>
      <dgm:t>
        <a:bodyPr/>
        <a:lstStyle/>
        <a:p>
          <a:r>
            <a:rPr lang="de-DE"/>
            <a:t>Home-Seite</a:t>
          </a:r>
        </a:p>
      </dgm:t>
    </dgm:pt>
    <dgm:pt modelId="{D5B1143C-0D36-4A5A-8769-2003FE790323}" type="parTrans" cxnId="{5724B870-710D-4613-B2C2-E86B6AA26820}">
      <dgm:prSet/>
      <dgm:spPr/>
      <dgm:t>
        <a:bodyPr/>
        <a:lstStyle/>
        <a:p>
          <a:endParaRPr lang="de-DE"/>
        </a:p>
      </dgm:t>
    </dgm:pt>
    <dgm:pt modelId="{61883BC2-456E-4CC9-8E75-2078E1C72C79}" type="sibTrans" cxnId="{5724B870-710D-4613-B2C2-E86B6AA26820}">
      <dgm:prSet/>
      <dgm:spPr/>
      <dgm:t>
        <a:bodyPr/>
        <a:lstStyle/>
        <a:p>
          <a:endParaRPr lang="de-DE"/>
        </a:p>
      </dgm:t>
    </dgm:pt>
    <dgm:pt modelId="{26B0B4F8-752B-4BAF-A9FC-A14173E6B3E7}">
      <dgm:prSet phldrT="[Text]"/>
      <dgm:spPr/>
      <dgm:t>
        <a:bodyPr/>
        <a:lstStyle/>
        <a:p>
          <a:r>
            <a:rPr lang="de-DE"/>
            <a:t>Protfolio</a:t>
          </a:r>
        </a:p>
      </dgm:t>
    </dgm:pt>
    <dgm:pt modelId="{ED1E12C3-6CDF-463B-B321-5144600FE437}" type="parTrans" cxnId="{BDF227DA-B800-4339-B1B7-1B53178190DD}">
      <dgm:prSet/>
      <dgm:spPr/>
      <dgm:t>
        <a:bodyPr/>
        <a:lstStyle/>
        <a:p>
          <a:endParaRPr lang="de-DE"/>
        </a:p>
      </dgm:t>
    </dgm:pt>
    <dgm:pt modelId="{412259BE-318C-42DA-ACE5-A7F0EF53C1FC}" type="sibTrans" cxnId="{BDF227DA-B800-4339-B1B7-1B53178190DD}">
      <dgm:prSet/>
      <dgm:spPr/>
      <dgm:t>
        <a:bodyPr/>
        <a:lstStyle/>
        <a:p>
          <a:endParaRPr lang="de-DE"/>
        </a:p>
      </dgm:t>
    </dgm:pt>
    <dgm:pt modelId="{AA157B47-87E1-44DE-AD42-1D92E0FCC58A}">
      <dgm:prSet phldrT="[Text]"/>
      <dgm:spPr/>
      <dgm:t>
        <a:bodyPr/>
        <a:lstStyle/>
        <a:p>
          <a:r>
            <a:rPr lang="de-DE"/>
            <a:t>About</a:t>
          </a:r>
        </a:p>
      </dgm:t>
    </dgm:pt>
    <dgm:pt modelId="{C0288307-FFF9-4F11-8A1B-252DE2B95AEF}" type="parTrans" cxnId="{4A01C8E8-7E33-44DB-934C-A5BACD8CCD94}">
      <dgm:prSet/>
      <dgm:spPr/>
      <dgm:t>
        <a:bodyPr/>
        <a:lstStyle/>
        <a:p>
          <a:endParaRPr lang="de-DE"/>
        </a:p>
      </dgm:t>
    </dgm:pt>
    <dgm:pt modelId="{A72AB80E-3F54-4D3A-A5D9-953069C0A478}" type="sibTrans" cxnId="{4A01C8E8-7E33-44DB-934C-A5BACD8CCD94}">
      <dgm:prSet/>
      <dgm:spPr/>
      <dgm:t>
        <a:bodyPr/>
        <a:lstStyle/>
        <a:p>
          <a:endParaRPr lang="de-DE"/>
        </a:p>
      </dgm:t>
    </dgm:pt>
    <dgm:pt modelId="{56445D0A-E5AA-4EA0-819F-417FC22F05A7}">
      <dgm:prSet phldrT="[Text]"/>
      <dgm:spPr/>
      <dgm:t>
        <a:bodyPr/>
        <a:lstStyle/>
        <a:p>
          <a:r>
            <a:rPr lang="de-DE"/>
            <a:t>Contact us</a:t>
          </a:r>
        </a:p>
      </dgm:t>
    </dgm:pt>
    <dgm:pt modelId="{71BFC4C0-C7AD-476C-A1F8-789F92E3A744}" type="parTrans" cxnId="{D2EA13DF-2B5E-4C3F-8239-735AECD81180}">
      <dgm:prSet/>
      <dgm:spPr/>
      <dgm:t>
        <a:bodyPr/>
        <a:lstStyle/>
        <a:p>
          <a:endParaRPr lang="de-DE"/>
        </a:p>
      </dgm:t>
    </dgm:pt>
    <dgm:pt modelId="{CCC3C8D2-C197-4C12-8C83-6E4E8E15350F}" type="sibTrans" cxnId="{D2EA13DF-2B5E-4C3F-8239-735AECD81180}">
      <dgm:prSet/>
      <dgm:spPr/>
      <dgm:t>
        <a:bodyPr/>
        <a:lstStyle/>
        <a:p>
          <a:endParaRPr lang="de-DE"/>
        </a:p>
      </dgm:t>
    </dgm:pt>
    <dgm:pt modelId="{CC56F9CC-CFA1-4231-BA6D-4C13D75C3381}" type="pres">
      <dgm:prSet presAssocID="{451C945E-AB39-4B45-A110-C2883375101D}" presName="hierChild1" presStyleCnt="0">
        <dgm:presLayoutVars>
          <dgm:orgChart val="1"/>
          <dgm:chPref val="1"/>
          <dgm:dir/>
          <dgm:animOne val="branch"/>
          <dgm:animLvl val="lvl"/>
          <dgm:resizeHandles/>
        </dgm:presLayoutVars>
      </dgm:prSet>
      <dgm:spPr/>
      <dgm:t>
        <a:bodyPr/>
        <a:lstStyle/>
        <a:p>
          <a:endParaRPr lang="de-DE"/>
        </a:p>
      </dgm:t>
    </dgm:pt>
    <dgm:pt modelId="{52FD637A-2D3C-47B6-85D2-7FC8D898D895}" type="pres">
      <dgm:prSet presAssocID="{FDEB490A-06C8-4561-B5EE-BB95E89D9390}" presName="hierRoot1" presStyleCnt="0">
        <dgm:presLayoutVars>
          <dgm:hierBranch val="init"/>
        </dgm:presLayoutVars>
      </dgm:prSet>
      <dgm:spPr/>
    </dgm:pt>
    <dgm:pt modelId="{A585B27D-2637-4387-B797-E72E557DBC39}" type="pres">
      <dgm:prSet presAssocID="{FDEB490A-06C8-4561-B5EE-BB95E89D9390}" presName="rootComposite1" presStyleCnt="0"/>
      <dgm:spPr/>
    </dgm:pt>
    <dgm:pt modelId="{FAB5B19B-B51C-4807-A320-1D88EE794619}" type="pres">
      <dgm:prSet presAssocID="{FDEB490A-06C8-4561-B5EE-BB95E89D9390}" presName="rootText1" presStyleLbl="node0" presStyleIdx="0" presStyleCnt="1">
        <dgm:presLayoutVars>
          <dgm:chPref val="3"/>
        </dgm:presLayoutVars>
      </dgm:prSet>
      <dgm:spPr/>
      <dgm:t>
        <a:bodyPr/>
        <a:lstStyle/>
        <a:p>
          <a:endParaRPr lang="de-DE"/>
        </a:p>
      </dgm:t>
    </dgm:pt>
    <dgm:pt modelId="{BC64718C-84C5-4EF5-9624-85C7073DCFBB}" type="pres">
      <dgm:prSet presAssocID="{FDEB490A-06C8-4561-B5EE-BB95E89D9390}" presName="rootConnector1" presStyleLbl="node1" presStyleIdx="0" presStyleCnt="0"/>
      <dgm:spPr/>
      <dgm:t>
        <a:bodyPr/>
        <a:lstStyle/>
        <a:p>
          <a:endParaRPr lang="de-DE"/>
        </a:p>
      </dgm:t>
    </dgm:pt>
    <dgm:pt modelId="{32821E58-3383-41DD-B8E7-432E307169C6}" type="pres">
      <dgm:prSet presAssocID="{FDEB490A-06C8-4561-B5EE-BB95E89D9390}" presName="hierChild2" presStyleCnt="0"/>
      <dgm:spPr/>
    </dgm:pt>
    <dgm:pt modelId="{9D6321B4-25F5-4237-BDBC-7EB3E89546A7}" type="pres">
      <dgm:prSet presAssocID="{ED1E12C3-6CDF-463B-B321-5144600FE437}" presName="Name37" presStyleLbl="parChTrans1D2" presStyleIdx="0" presStyleCnt="3"/>
      <dgm:spPr/>
      <dgm:t>
        <a:bodyPr/>
        <a:lstStyle/>
        <a:p>
          <a:endParaRPr lang="de-DE"/>
        </a:p>
      </dgm:t>
    </dgm:pt>
    <dgm:pt modelId="{66B7C509-7F87-486F-96AA-DD99F82A6C25}" type="pres">
      <dgm:prSet presAssocID="{26B0B4F8-752B-4BAF-A9FC-A14173E6B3E7}" presName="hierRoot2" presStyleCnt="0">
        <dgm:presLayoutVars>
          <dgm:hierBranch val="init"/>
        </dgm:presLayoutVars>
      </dgm:prSet>
      <dgm:spPr/>
    </dgm:pt>
    <dgm:pt modelId="{E7A00502-A689-4B78-8050-9239BB55154C}" type="pres">
      <dgm:prSet presAssocID="{26B0B4F8-752B-4BAF-A9FC-A14173E6B3E7}" presName="rootComposite" presStyleCnt="0"/>
      <dgm:spPr/>
    </dgm:pt>
    <dgm:pt modelId="{BF95CA48-4D08-4590-AAFE-8345F18D3018}" type="pres">
      <dgm:prSet presAssocID="{26B0B4F8-752B-4BAF-A9FC-A14173E6B3E7}" presName="rootText" presStyleLbl="node2" presStyleIdx="0" presStyleCnt="3">
        <dgm:presLayoutVars>
          <dgm:chPref val="3"/>
        </dgm:presLayoutVars>
      </dgm:prSet>
      <dgm:spPr/>
      <dgm:t>
        <a:bodyPr/>
        <a:lstStyle/>
        <a:p>
          <a:endParaRPr lang="de-DE"/>
        </a:p>
      </dgm:t>
    </dgm:pt>
    <dgm:pt modelId="{B9DD33B4-FB6C-462F-AFFB-C2680B509C62}" type="pres">
      <dgm:prSet presAssocID="{26B0B4F8-752B-4BAF-A9FC-A14173E6B3E7}" presName="rootConnector" presStyleLbl="node2" presStyleIdx="0" presStyleCnt="3"/>
      <dgm:spPr/>
      <dgm:t>
        <a:bodyPr/>
        <a:lstStyle/>
        <a:p>
          <a:endParaRPr lang="de-DE"/>
        </a:p>
      </dgm:t>
    </dgm:pt>
    <dgm:pt modelId="{86074430-4690-49A6-B982-C5DE37F9565F}" type="pres">
      <dgm:prSet presAssocID="{26B0B4F8-752B-4BAF-A9FC-A14173E6B3E7}" presName="hierChild4" presStyleCnt="0"/>
      <dgm:spPr/>
    </dgm:pt>
    <dgm:pt modelId="{29DE7A23-6A11-4284-9E8F-2AE2736B2E33}" type="pres">
      <dgm:prSet presAssocID="{26B0B4F8-752B-4BAF-A9FC-A14173E6B3E7}" presName="hierChild5" presStyleCnt="0"/>
      <dgm:spPr/>
    </dgm:pt>
    <dgm:pt modelId="{F8CC4A7B-FE24-4E1F-A3DA-32BEA87E6201}" type="pres">
      <dgm:prSet presAssocID="{C0288307-FFF9-4F11-8A1B-252DE2B95AEF}" presName="Name37" presStyleLbl="parChTrans1D2" presStyleIdx="1" presStyleCnt="3"/>
      <dgm:spPr/>
      <dgm:t>
        <a:bodyPr/>
        <a:lstStyle/>
        <a:p>
          <a:endParaRPr lang="de-DE"/>
        </a:p>
      </dgm:t>
    </dgm:pt>
    <dgm:pt modelId="{8C9574C8-CD3C-4503-BB34-9F8977714C9D}" type="pres">
      <dgm:prSet presAssocID="{AA157B47-87E1-44DE-AD42-1D92E0FCC58A}" presName="hierRoot2" presStyleCnt="0">
        <dgm:presLayoutVars>
          <dgm:hierBranch val="init"/>
        </dgm:presLayoutVars>
      </dgm:prSet>
      <dgm:spPr/>
    </dgm:pt>
    <dgm:pt modelId="{A74F29DB-B5BE-446E-B0C5-0CEAF333102E}" type="pres">
      <dgm:prSet presAssocID="{AA157B47-87E1-44DE-AD42-1D92E0FCC58A}" presName="rootComposite" presStyleCnt="0"/>
      <dgm:spPr/>
    </dgm:pt>
    <dgm:pt modelId="{348571D5-46AF-4F3C-99D2-8296D3FF660E}" type="pres">
      <dgm:prSet presAssocID="{AA157B47-87E1-44DE-AD42-1D92E0FCC58A}" presName="rootText" presStyleLbl="node2" presStyleIdx="1" presStyleCnt="3">
        <dgm:presLayoutVars>
          <dgm:chPref val="3"/>
        </dgm:presLayoutVars>
      </dgm:prSet>
      <dgm:spPr/>
      <dgm:t>
        <a:bodyPr/>
        <a:lstStyle/>
        <a:p>
          <a:endParaRPr lang="de-DE"/>
        </a:p>
      </dgm:t>
    </dgm:pt>
    <dgm:pt modelId="{9D25DA2F-0474-465B-8622-EE8091D81A40}" type="pres">
      <dgm:prSet presAssocID="{AA157B47-87E1-44DE-AD42-1D92E0FCC58A}" presName="rootConnector" presStyleLbl="node2" presStyleIdx="1" presStyleCnt="3"/>
      <dgm:spPr/>
      <dgm:t>
        <a:bodyPr/>
        <a:lstStyle/>
        <a:p>
          <a:endParaRPr lang="de-DE"/>
        </a:p>
      </dgm:t>
    </dgm:pt>
    <dgm:pt modelId="{25C6E1E2-BC1E-4601-B927-03B1AF562AB0}" type="pres">
      <dgm:prSet presAssocID="{AA157B47-87E1-44DE-AD42-1D92E0FCC58A}" presName="hierChild4" presStyleCnt="0"/>
      <dgm:spPr/>
    </dgm:pt>
    <dgm:pt modelId="{521EADB1-A8F3-4AD9-A791-A40E621DE617}" type="pres">
      <dgm:prSet presAssocID="{AA157B47-87E1-44DE-AD42-1D92E0FCC58A}" presName="hierChild5" presStyleCnt="0"/>
      <dgm:spPr/>
    </dgm:pt>
    <dgm:pt modelId="{084C3BA1-BB57-40FB-B6A2-EEB6A9070873}" type="pres">
      <dgm:prSet presAssocID="{71BFC4C0-C7AD-476C-A1F8-789F92E3A744}" presName="Name37" presStyleLbl="parChTrans1D2" presStyleIdx="2" presStyleCnt="3"/>
      <dgm:spPr/>
      <dgm:t>
        <a:bodyPr/>
        <a:lstStyle/>
        <a:p>
          <a:endParaRPr lang="de-DE"/>
        </a:p>
      </dgm:t>
    </dgm:pt>
    <dgm:pt modelId="{535BC988-FB77-4A71-972C-5213CB5BE251}" type="pres">
      <dgm:prSet presAssocID="{56445D0A-E5AA-4EA0-819F-417FC22F05A7}" presName="hierRoot2" presStyleCnt="0">
        <dgm:presLayoutVars>
          <dgm:hierBranch val="init"/>
        </dgm:presLayoutVars>
      </dgm:prSet>
      <dgm:spPr/>
    </dgm:pt>
    <dgm:pt modelId="{15CEFCEC-27E4-4003-90E5-B54D1657DC2F}" type="pres">
      <dgm:prSet presAssocID="{56445D0A-E5AA-4EA0-819F-417FC22F05A7}" presName="rootComposite" presStyleCnt="0"/>
      <dgm:spPr/>
    </dgm:pt>
    <dgm:pt modelId="{BC1E44CF-2C16-468E-8670-FA688270F3A5}" type="pres">
      <dgm:prSet presAssocID="{56445D0A-E5AA-4EA0-819F-417FC22F05A7}" presName="rootText" presStyleLbl="node2" presStyleIdx="2" presStyleCnt="3">
        <dgm:presLayoutVars>
          <dgm:chPref val="3"/>
        </dgm:presLayoutVars>
      </dgm:prSet>
      <dgm:spPr/>
      <dgm:t>
        <a:bodyPr/>
        <a:lstStyle/>
        <a:p>
          <a:endParaRPr lang="de-DE"/>
        </a:p>
      </dgm:t>
    </dgm:pt>
    <dgm:pt modelId="{3D496CE9-DCFA-49E8-BCC4-C901299AF6AF}" type="pres">
      <dgm:prSet presAssocID="{56445D0A-E5AA-4EA0-819F-417FC22F05A7}" presName="rootConnector" presStyleLbl="node2" presStyleIdx="2" presStyleCnt="3"/>
      <dgm:spPr/>
      <dgm:t>
        <a:bodyPr/>
        <a:lstStyle/>
        <a:p>
          <a:endParaRPr lang="de-DE"/>
        </a:p>
      </dgm:t>
    </dgm:pt>
    <dgm:pt modelId="{CF83EE51-140E-41E6-A2FA-6399412174A3}" type="pres">
      <dgm:prSet presAssocID="{56445D0A-E5AA-4EA0-819F-417FC22F05A7}" presName="hierChild4" presStyleCnt="0"/>
      <dgm:spPr/>
    </dgm:pt>
    <dgm:pt modelId="{0F59BC11-03A3-4BA3-9389-714831C0B30A}" type="pres">
      <dgm:prSet presAssocID="{56445D0A-E5AA-4EA0-819F-417FC22F05A7}" presName="hierChild5" presStyleCnt="0"/>
      <dgm:spPr/>
    </dgm:pt>
    <dgm:pt modelId="{2578AC46-99AE-4F0F-939B-A92ABA11B81F}" type="pres">
      <dgm:prSet presAssocID="{FDEB490A-06C8-4561-B5EE-BB95E89D9390}" presName="hierChild3" presStyleCnt="0"/>
      <dgm:spPr/>
    </dgm:pt>
  </dgm:ptLst>
  <dgm:cxnLst>
    <dgm:cxn modelId="{D2EA13DF-2B5E-4C3F-8239-735AECD81180}" srcId="{FDEB490A-06C8-4561-B5EE-BB95E89D9390}" destId="{56445D0A-E5AA-4EA0-819F-417FC22F05A7}" srcOrd="2" destOrd="0" parTransId="{71BFC4C0-C7AD-476C-A1F8-789F92E3A744}" sibTransId="{CCC3C8D2-C197-4C12-8C83-6E4E8E15350F}"/>
    <dgm:cxn modelId="{E7DD6100-B1EE-4396-920A-58D3D797259F}" type="presOf" srcId="{ED1E12C3-6CDF-463B-B321-5144600FE437}" destId="{9D6321B4-25F5-4237-BDBC-7EB3E89546A7}" srcOrd="0" destOrd="0" presId="urn:microsoft.com/office/officeart/2005/8/layout/orgChart1"/>
    <dgm:cxn modelId="{19E87CD3-A126-4783-B89C-24C5BE81E731}" type="presOf" srcId="{FDEB490A-06C8-4561-B5EE-BB95E89D9390}" destId="{BC64718C-84C5-4EF5-9624-85C7073DCFBB}" srcOrd="1" destOrd="0" presId="urn:microsoft.com/office/officeart/2005/8/layout/orgChart1"/>
    <dgm:cxn modelId="{BC8A4263-16EE-4252-AA8E-0BA5BCA65BF7}" type="presOf" srcId="{56445D0A-E5AA-4EA0-819F-417FC22F05A7}" destId="{BC1E44CF-2C16-468E-8670-FA688270F3A5}" srcOrd="0" destOrd="0" presId="urn:microsoft.com/office/officeart/2005/8/layout/orgChart1"/>
    <dgm:cxn modelId="{82CFDCBB-DC12-4F2E-9EFB-FD9F32FA008A}" type="presOf" srcId="{FDEB490A-06C8-4561-B5EE-BB95E89D9390}" destId="{FAB5B19B-B51C-4807-A320-1D88EE794619}" srcOrd="0" destOrd="0" presId="urn:microsoft.com/office/officeart/2005/8/layout/orgChart1"/>
    <dgm:cxn modelId="{5724B870-710D-4613-B2C2-E86B6AA26820}" srcId="{451C945E-AB39-4B45-A110-C2883375101D}" destId="{FDEB490A-06C8-4561-B5EE-BB95E89D9390}" srcOrd="0" destOrd="0" parTransId="{D5B1143C-0D36-4A5A-8769-2003FE790323}" sibTransId="{61883BC2-456E-4CC9-8E75-2078E1C72C79}"/>
    <dgm:cxn modelId="{5B87C8FD-5048-4833-A04A-283791FC9861}" type="presOf" srcId="{AA157B47-87E1-44DE-AD42-1D92E0FCC58A}" destId="{9D25DA2F-0474-465B-8622-EE8091D81A40}" srcOrd="1" destOrd="0" presId="urn:microsoft.com/office/officeart/2005/8/layout/orgChart1"/>
    <dgm:cxn modelId="{CB19796A-81B4-42D7-8786-9679CD95D3A6}" type="presOf" srcId="{26B0B4F8-752B-4BAF-A9FC-A14173E6B3E7}" destId="{BF95CA48-4D08-4590-AAFE-8345F18D3018}" srcOrd="0" destOrd="0" presId="urn:microsoft.com/office/officeart/2005/8/layout/orgChart1"/>
    <dgm:cxn modelId="{4A01C8E8-7E33-44DB-934C-A5BACD8CCD94}" srcId="{FDEB490A-06C8-4561-B5EE-BB95E89D9390}" destId="{AA157B47-87E1-44DE-AD42-1D92E0FCC58A}" srcOrd="1" destOrd="0" parTransId="{C0288307-FFF9-4F11-8A1B-252DE2B95AEF}" sibTransId="{A72AB80E-3F54-4D3A-A5D9-953069C0A478}"/>
    <dgm:cxn modelId="{D89750BC-422E-4E53-B38C-5A3F01C8AF51}" type="presOf" srcId="{451C945E-AB39-4B45-A110-C2883375101D}" destId="{CC56F9CC-CFA1-4231-BA6D-4C13D75C3381}" srcOrd="0" destOrd="0" presId="urn:microsoft.com/office/officeart/2005/8/layout/orgChart1"/>
    <dgm:cxn modelId="{54457E9D-B7E3-4391-ACEF-855AF4E1C8D8}" type="presOf" srcId="{71BFC4C0-C7AD-476C-A1F8-789F92E3A744}" destId="{084C3BA1-BB57-40FB-B6A2-EEB6A9070873}" srcOrd="0" destOrd="0" presId="urn:microsoft.com/office/officeart/2005/8/layout/orgChart1"/>
    <dgm:cxn modelId="{F0D166EF-EE3F-422B-82A4-964AC731EA3F}" type="presOf" srcId="{C0288307-FFF9-4F11-8A1B-252DE2B95AEF}" destId="{F8CC4A7B-FE24-4E1F-A3DA-32BEA87E6201}" srcOrd="0" destOrd="0" presId="urn:microsoft.com/office/officeart/2005/8/layout/orgChart1"/>
    <dgm:cxn modelId="{BDF227DA-B800-4339-B1B7-1B53178190DD}" srcId="{FDEB490A-06C8-4561-B5EE-BB95E89D9390}" destId="{26B0B4F8-752B-4BAF-A9FC-A14173E6B3E7}" srcOrd="0" destOrd="0" parTransId="{ED1E12C3-6CDF-463B-B321-5144600FE437}" sibTransId="{412259BE-318C-42DA-ACE5-A7F0EF53C1FC}"/>
    <dgm:cxn modelId="{00397FB6-C6C6-4E59-B582-DB41CD7CE9CD}" type="presOf" srcId="{56445D0A-E5AA-4EA0-819F-417FC22F05A7}" destId="{3D496CE9-DCFA-49E8-BCC4-C901299AF6AF}" srcOrd="1" destOrd="0" presId="urn:microsoft.com/office/officeart/2005/8/layout/orgChart1"/>
    <dgm:cxn modelId="{0F7608FF-7560-4CB9-8BF5-E24A418EC5F2}" type="presOf" srcId="{26B0B4F8-752B-4BAF-A9FC-A14173E6B3E7}" destId="{B9DD33B4-FB6C-462F-AFFB-C2680B509C62}" srcOrd="1" destOrd="0" presId="urn:microsoft.com/office/officeart/2005/8/layout/orgChart1"/>
    <dgm:cxn modelId="{8BDCE5A3-4886-44DD-AB72-99E1221AB68C}" type="presOf" srcId="{AA157B47-87E1-44DE-AD42-1D92E0FCC58A}" destId="{348571D5-46AF-4F3C-99D2-8296D3FF660E}" srcOrd="0" destOrd="0" presId="urn:microsoft.com/office/officeart/2005/8/layout/orgChart1"/>
    <dgm:cxn modelId="{B2CF3711-3CEE-4752-8AF4-816051F2BBB8}" type="presParOf" srcId="{CC56F9CC-CFA1-4231-BA6D-4C13D75C3381}" destId="{52FD637A-2D3C-47B6-85D2-7FC8D898D895}" srcOrd="0" destOrd="0" presId="urn:microsoft.com/office/officeart/2005/8/layout/orgChart1"/>
    <dgm:cxn modelId="{D5D31E51-6159-4C68-92DF-65632D55120B}" type="presParOf" srcId="{52FD637A-2D3C-47B6-85D2-7FC8D898D895}" destId="{A585B27D-2637-4387-B797-E72E557DBC39}" srcOrd="0" destOrd="0" presId="urn:microsoft.com/office/officeart/2005/8/layout/orgChart1"/>
    <dgm:cxn modelId="{7E14615C-FD99-4A19-8FC9-2556BB56C082}" type="presParOf" srcId="{A585B27D-2637-4387-B797-E72E557DBC39}" destId="{FAB5B19B-B51C-4807-A320-1D88EE794619}" srcOrd="0" destOrd="0" presId="urn:microsoft.com/office/officeart/2005/8/layout/orgChart1"/>
    <dgm:cxn modelId="{1E6528CA-DDA7-44CD-BF0E-0AC0EAA8AD66}" type="presParOf" srcId="{A585B27D-2637-4387-B797-E72E557DBC39}" destId="{BC64718C-84C5-4EF5-9624-85C7073DCFBB}" srcOrd="1" destOrd="0" presId="urn:microsoft.com/office/officeart/2005/8/layout/orgChart1"/>
    <dgm:cxn modelId="{DE81EFE4-70BB-4D01-BFA2-21947B9B471C}" type="presParOf" srcId="{52FD637A-2D3C-47B6-85D2-7FC8D898D895}" destId="{32821E58-3383-41DD-B8E7-432E307169C6}" srcOrd="1" destOrd="0" presId="urn:microsoft.com/office/officeart/2005/8/layout/orgChart1"/>
    <dgm:cxn modelId="{848E8A71-BAE0-48BC-B9B7-2E4F7665C1F5}" type="presParOf" srcId="{32821E58-3383-41DD-B8E7-432E307169C6}" destId="{9D6321B4-25F5-4237-BDBC-7EB3E89546A7}" srcOrd="0" destOrd="0" presId="urn:microsoft.com/office/officeart/2005/8/layout/orgChart1"/>
    <dgm:cxn modelId="{08792EED-9646-485A-A280-A6F95E70D5D9}" type="presParOf" srcId="{32821E58-3383-41DD-B8E7-432E307169C6}" destId="{66B7C509-7F87-486F-96AA-DD99F82A6C25}" srcOrd="1" destOrd="0" presId="urn:microsoft.com/office/officeart/2005/8/layout/orgChart1"/>
    <dgm:cxn modelId="{DCC0E1F2-3980-4D70-A189-DD765B91F41A}" type="presParOf" srcId="{66B7C509-7F87-486F-96AA-DD99F82A6C25}" destId="{E7A00502-A689-4B78-8050-9239BB55154C}" srcOrd="0" destOrd="0" presId="urn:microsoft.com/office/officeart/2005/8/layout/orgChart1"/>
    <dgm:cxn modelId="{D28EF2A4-6E13-42B7-9C68-5AE349C24915}" type="presParOf" srcId="{E7A00502-A689-4B78-8050-9239BB55154C}" destId="{BF95CA48-4D08-4590-AAFE-8345F18D3018}" srcOrd="0" destOrd="0" presId="urn:microsoft.com/office/officeart/2005/8/layout/orgChart1"/>
    <dgm:cxn modelId="{1A03B447-31BB-4B40-8CFF-73739F97EBB1}" type="presParOf" srcId="{E7A00502-A689-4B78-8050-9239BB55154C}" destId="{B9DD33B4-FB6C-462F-AFFB-C2680B509C62}" srcOrd="1" destOrd="0" presId="urn:microsoft.com/office/officeart/2005/8/layout/orgChart1"/>
    <dgm:cxn modelId="{B63BDBA7-190A-4959-9141-72599AF2CC7F}" type="presParOf" srcId="{66B7C509-7F87-486F-96AA-DD99F82A6C25}" destId="{86074430-4690-49A6-B982-C5DE37F9565F}" srcOrd="1" destOrd="0" presId="urn:microsoft.com/office/officeart/2005/8/layout/orgChart1"/>
    <dgm:cxn modelId="{06AA1882-F25E-4A06-8BC0-566EEE207B44}" type="presParOf" srcId="{66B7C509-7F87-486F-96AA-DD99F82A6C25}" destId="{29DE7A23-6A11-4284-9E8F-2AE2736B2E33}" srcOrd="2" destOrd="0" presId="urn:microsoft.com/office/officeart/2005/8/layout/orgChart1"/>
    <dgm:cxn modelId="{A30126A7-096F-4D8F-A7D2-AC46A39AD57D}" type="presParOf" srcId="{32821E58-3383-41DD-B8E7-432E307169C6}" destId="{F8CC4A7B-FE24-4E1F-A3DA-32BEA87E6201}" srcOrd="2" destOrd="0" presId="urn:microsoft.com/office/officeart/2005/8/layout/orgChart1"/>
    <dgm:cxn modelId="{098859BC-DD2F-4E81-AF73-FD29309D0523}" type="presParOf" srcId="{32821E58-3383-41DD-B8E7-432E307169C6}" destId="{8C9574C8-CD3C-4503-BB34-9F8977714C9D}" srcOrd="3" destOrd="0" presId="urn:microsoft.com/office/officeart/2005/8/layout/orgChart1"/>
    <dgm:cxn modelId="{E7846172-48B5-4E1F-909F-3D531D393D68}" type="presParOf" srcId="{8C9574C8-CD3C-4503-BB34-9F8977714C9D}" destId="{A74F29DB-B5BE-446E-B0C5-0CEAF333102E}" srcOrd="0" destOrd="0" presId="urn:microsoft.com/office/officeart/2005/8/layout/orgChart1"/>
    <dgm:cxn modelId="{655BD7C6-98FB-4709-BCDB-7020841012D4}" type="presParOf" srcId="{A74F29DB-B5BE-446E-B0C5-0CEAF333102E}" destId="{348571D5-46AF-4F3C-99D2-8296D3FF660E}" srcOrd="0" destOrd="0" presId="urn:microsoft.com/office/officeart/2005/8/layout/orgChart1"/>
    <dgm:cxn modelId="{907E8EB4-EB08-4C2F-83FC-BA953CCE1C95}" type="presParOf" srcId="{A74F29DB-B5BE-446E-B0C5-0CEAF333102E}" destId="{9D25DA2F-0474-465B-8622-EE8091D81A40}" srcOrd="1" destOrd="0" presId="urn:microsoft.com/office/officeart/2005/8/layout/orgChart1"/>
    <dgm:cxn modelId="{3D02E2A0-7965-444A-8FFB-966C038D7D42}" type="presParOf" srcId="{8C9574C8-CD3C-4503-BB34-9F8977714C9D}" destId="{25C6E1E2-BC1E-4601-B927-03B1AF562AB0}" srcOrd="1" destOrd="0" presId="urn:microsoft.com/office/officeart/2005/8/layout/orgChart1"/>
    <dgm:cxn modelId="{E857ABFC-9DDA-4A6F-B021-80FDC86B9A2C}" type="presParOf" srcId="{8C9574C8-CD3C-4503-BB34-9F8977714C9D}" destId="{521EADB1-A8F3-4AD9-A791-A40E621DE617}" srcOrd="2" destOrd="0" presId="urn:microsoft.com/office/officeart/2005/8/layout/orgChart1"/>
    <dgm:cxn modelId="{6C5EAC14-8E9E-4F50-AA30-ED6AD047135D}" type="presParOf" srcId="{32821E58-3383-41DD-B8E7-432E307169C6}" destId="{084C3BA1-BB57-40FB-B6A2-EEB6A9070873}" srcOrd="4" destOrd="0" presId="urn:microsoft.com/office/officeart/2005/8/layout/orgChart1"/>
    <dgm:cxn modelId="{AE8D8ADA-4EF4-4703-B9BF-DD209724FB3E}" type="presParOf" srcId="{32821E58-3383-41DD-B8E7-432E307169C6}" destId="{535BC988-FB77-4A71-972C-5213CB5BE251}" srcOrd="5" destOrd="0" presId="urn:microsoft.com/office/officeart/2005/8/layout/orgChart1"/>
    <dgm:cxn modelId="{92E09A5E-BAEF-427A-B537-840600918729}" type="presParOf" srcId="{535BC988-FB77-4A71-972C-5213CB5BE251}" destId="{15CEFCEC-27E4-4003-90E5-B54D1657DC2F}" srcOrd="0" destOrd="0" presId="urn:microsoft.com/office/officeart/2005/8/layout/orgChart1"/>
    <dgm:cxn modelId="{4830DD28-97BF-406C-A48A-06D2D4037579}" type="presParOf" srcId="{15CEFCEC-27E4-4003-90E5-B54D1657DC2F}" destId="{BC1E44CF-2C16-468E-8670-FA688270F3A5}" srcOrd="0" destOrd="0" presId="urn:microsoft.com/office/officeart/2005/8/layout/orgChart1"/>
    <dgm:cxn modelId="{CC9416C4-8CA3-4B0C-8776-4061207C7DB7}" type="presParOf" srcId="{15CEFCEC-27E4-4003-90E5-B54D1657DC2F}" destId="{3D496CE9-DCFA-49E8-BCC4-C901299AF6AF}" srcOrd="1" destOrd="0" presId="urn:microsoft.com/office/officeart/2005/8/layout/orgChart1"/>
    <dgm:cxn modelId="{CF0FEBE9-23E2-4AD8-B884-AB90475BD100}" type="presParOf" srcId="{535BC988-FB77-4A71-972C-5213CB5BE251}" destId="{CF83EE51-140E-41E6-A2FA-6399412174A3}" srcOrd="1" destOrd="0" presId="urn:microsoft.com/office/officeart/2005/8/layout/orgChart1"/>
    <dgm:cxn modelId="{27055E2F-AC2D-4E6D-B34D-B80FB91B9B91}" type="presParOf" srcId="{535BC988-FB77-4A71-972C-5213CB5BE251}" destId="{0F59BC11-03A3-4BA3-9389-714831C0B30A}" srcOrd="2" destOrd="0" presId="urn:microsoft.com/office/officeart/2005/8/layout/orgChart1"/>
    <dgm:cxn modelId="{C7F94ADF-5426-48B2-B72B-377BC931F89F}" type="presParOf" srcId="{52FD637A-2D3C-47B6-85D2-7FC8D898D895}" destId="{2578AC46-99AE-4F0F-939B-A92ABA11B81F}"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4C3BA1-BB57-40FB-B6A2-EEB6A9070873}">
      <dsp:nvSpPr>
        <dsp:cNvPr id="0" name=""/>
        <dsp:cNvSpPr/>
      </dsp:nvSpPr>
      <dsp:spPr>
        <a:xfrm>
          <a:off x="2759148" y="893857"/>
          <a:ext cx="1952117" cy="338797"/>
        </a:xfrm>
        <a:custGeom>
          <a:avLst/>
          <a:gdLst/>
          <a:ahLst/>
          <a:cxnLst/>
          <a:rect l="0" t="0" r="0" b="0"/>
          <a:pathLst>
            <a:path>
              <a:moveTo>
                <a:pt x="0" y="0"/>
              </a:moveTo>
              <a:lnTo>
                <a:pt x="0" y="169398"/>
              </a:lnTo>
              <a:lnTo>
                <a:pt x="1952117" y="169398"/>
              </a:lnTo>
              <a:lnTo>
                <a:pt x="1952117" y="33879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CC4A7B-FE24-4E1F-A3DA-32BEA87E6201}">
      <dsp:nvSpPr>
        <dsp:cNvPr id="0" name=""/>
        <dsp:cNvSpPr/>
      </dsp:nvSpPr>
      <dsp:spPr>
        <a:xfrm>
          <a:off x="2713428" y="893857"/>
          <a:ext cx="91440" cy="338797"/>
        </a:xfrm>
        <a:custGeom>
          <a:avLst/>
          <a:gdLst/>
          <a:ahLst/>
          <a:cxnLst/>
          <a:rect l="0" t="0" r="0" b="0"/>
          <a:pathLst>
            <a:path>
              <a:moveTo>
                <a:pt x="45720" y="0"/>
              </a:moveTo>
              <a:lnTo>
                <a:pt x="45720" y="33879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6321B4-25F5-4237-BDBC-7EB3E89546A7}">
      <dsp:nvSpPr>
        <dsp:cNvPr id="0" name=""/>
        <dsp:cNvSpPr/>
      </dsp:nvSpPr>
      <dsp:spPr>
        <a:xfrm>
          <a:off x="807030" y="893857"/>
          <a:ext cx="1952117" cy="338797"/>
        </a:xfrm>
        <a:custGeom>
          <a:avLst/>
          <a:gdLst/>
          <a:ahLst/>
          <a:cxnLst/>
          <a:rect l="0" t="0" r="0" b="0"/>
          <a:pathLst>
            <a:path>
              <a:moveTo>
                <a:pt x="1952117" y="0"/>
              </a:moveTo>
              <a:lnTo>
                <a:pt x="1952117" y="169398"/>
              </a:lnTo>
              <a:lnTo>
                <a:pt x="0" y="169398"/>
              </a:lnTo>
              <a:lnTo>
                <a:pt x="0" y="33879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B5B19B-B51C-4807-A320-1D88EE794619}">
      <dsp:nvSpPr>
        <dsp:cNvPr id="0" name=""/>
        <dsp:cNvSpPr/>
      </dsp:nvSpPr>
      <dsp:spPr>
        <a:xfrm>
          <a:off x="1952488" y="87197"/>
          <a:ext cx="1613320" cy="80666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de-DE" sz="2800" kern="1200"/>
            <a:t>Home-Seite</a:t>
          </a:r>
        </a:p>
      </dsp:txBody>
      <dsp:txXfrm>
        <a:off x="1952488" y="87197"/>
        <a:ext cx="1613320" cy="806660"/>
      </dsp:txXfrm>
    </dsp:sp>
    <dsp:sp modelId="{BF95CA48-4D08-4590-AAFE-8345F18D3018}">
      <dsp:nvSpPr>
        <dsp:cNvPr id="0" name=""/>
        <dsp:cNvSpPr/>
      </dsp:nvSpPr>
      <dsp:spPr>
        <a:xfrm>
          <a:off x="370" y="1232654"/>
          <a:ext cx="1613320" cy="80666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de-DE" sz="2800" kern="1200"/>
            <a:t>Protfolio</a:t>
          </a:r>
        </a:p>
      </dsp:txBody>
      <dsp:txXfrm>
        <a:off x="370" y="1232654"/>
        <a:ext cx="1613320" cy="806660"/>
      </dsp:txXfrm>
    </dsp:sp>
    <dsp:sp modelId="{348571D5-46AF-4F3C-99D2-8296D3FF660E}">
      <dsp:nvSpPr>
        <dsp:cNvPr id="0" name=""/>
        <dsp:cNvSpPr/>
      </dsp:nvSpPr>
      <dsp:spPr>
        <a:xfrm>
          <a:off x="1952488" y="1232654"/>
          <a:ext cx="1613320" cy="80666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de-DE" sz="2800" kern="1200"/>
            <a:t>About</a:t>
          </a:r>
        </a:p>
      </dsp:txBody>
      <dsp:txXfrm>
        <a:off x="1952488" y="1232654"/>
        <a:ext cx="1613320" cy="806660"/>
      </dsp:txXfrm>
    </dsp:sp>
    <dsp:sp modelId="{BC1E44CF-2C16-468E-8670-FA688270F3A5}">
      <dsp:nvSpPr>
        <dsp:cNvPr id="0" name=""/>
        <dsp:cNvSpPr/>
      </dsp:nvSpPr>
      <dsp:spPr>
        <a:xfrm>
          <a:off x="3904606" y="1232654"/>
          <a:ext cx="1613320" cy="80666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de-DE" sz="2800" kern="1200"/>
            <a:t>Contact us</a:t>
          </a:r>
        </a:p>
      </dsp:txBody>
      <dsp:txXfrm>
        <a:off x="3904606" y="1232654"/>
        <a:ext cx="1613320" cy="8066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Lin07</b:Tag>
    <b:SourceType>InternetSite</b:SourceType>
    <b:Guid>{93F51586-9722-4FF7-9C3E-3ED4EE14C618}</b:Guid>
    <b:Title>Linux-Magazin</b:Title>
    <b:Year>2007</b:Year>
    <b:Month>Januar</b:Month>
    <b:YearAccessed>2015</b:YearAccessed>
    <b:MonthAccessed>07</b:MonthAccessed>
    <b:DayAccessed>17</b:DayAccessed>
    <b:URL>http://www.linux-magazin.de/Ausgaben/2007/01/E-Mail-Baldrian</b:URL>
    <b:RefOrder>2</b:RefOrder>
  </b:Source>
  <b:Source>
    <b:Tag>Mai15</b:Tag>
    <b:SourceType>InternetSite</b:SourceType>
    <b:Guid>{2271415A-07E3-4F40-80B0-ADEAC0954B49}</b:Guid>
    <b:Title>MailCleaner.net Kontact Informationen</b:Title>
    <b:Year>2015</b:Year>
    <b:Month>08</b:Month>
    <b:Day>16</b:Day>
    <b:YearAccessed>2015</b:YearAccessed>
    <b:MonthAccessed>08</b:MonthAccessed>
    <b:DayAccessed>16</b:DayAccessed>
    <b:URL>https://www.mailcleaner.net/de/informations/contact.html</b:URL>
    <b:RefOrder>4</b:RefOrder>
  </b:Source>
  <b:Source>
    <b:Tag>Eve15</b:Tag>
    <b:SourceType>InternetSite</b:SourceType>
    <b:Guid>{173A26B9-82E1-4471-BBCE-0D76C16D4C2C}</b:Guid>
    <b:Title>EveryCloud Contact</b:Title>
    <b:Year>2015</b:Year>
    <b:Month>08</b:Month>
    <b:Day>16</b:Day>
    <b:YearAccessed>2015</b:YearAccessed>
    <b:MonthAccessed>08</b:MonthAccessed>
    <b:DayAccessed>16</b:DayAccessed>
    <b:URL>http://www.everycloudtech.com/contact-us</b:URL>
    <b:RefOrder>7</b:RefOrder>
  </b:Source>
  <b:Source>
    <b:Tag>the15</b:Tag>
    <b:SourceType>InternetSite</b:SourceType>
    <b:Guid>{1308B835-AF9B-4FA2-AA16-BDAFEC0159A2}</b:Guid>
    <b:Title>theemaillaundry Contact</b:Title>
    <b:Year>2015</b:Year>
    <b:Month>08</b:Month>
    <b:Day>16</b:Day>
    <b:YearAccessed>2015</b:YearAccessed>
    <b:MonthAccessed>08</b:MonthAccessed>
    <b:DayAccessed>16</b:DayAccessed>
    <b:URL>http://www.theemaillaundry.com/contact-details/</b:URL>
    <b:RefOrder>8</b:RefOrder>
  </b:Source>
  <b:Source>
    <b:Tag>Spa15</b:Tag>
    <b:SourceType>InternetSite</b:SourceType>
    <b:Guid>{4E217322-4D64-47F7-91A1-0B372A2BB82E}</b:Guid>
    <b:Title>SpamStopsHere Contact</b:Title>
    <b:Year>2015</b:Year>
    <b:Month>08</b:Month>
    <b:Day>16</b:Day>
    <b:YearAccessed>2015</b:YearAccessed>
    <b:MonthAccessed>08</b:MonthAccessed>
    <b:DayAccessed>16</b:DayAccessed>
    <b:URL>https://www.spamstopshere.com/resources/contact-us.html</b:URL>
    <b:RefOrder>9</b:RefOrder>
  </b:Source>
  <b:Source>
    <b:Tag>Bar15</b:Tag>
    <b:SourceType>InternetSite</b:SourceType>
    <b:Guid>{072A3AB0-B9D1-44AB-A057-069AB204D584}</b:Guid>
    <b:Title>Barracuda Contact</b:Title>
    <b:Year>2015</b:Year>
    <b:Month>08</b:Month>
    <b:Day>16</b:Day>
    <b:YearAccessed>2015</b:YearAccessed>
    <b:MonthAccessed>08</b:MonthAccessed>
    <b:DayAccessed>16</b:DayAccessed>
    <b:URL>https://www.barracuda.com/company/contact</b:URL>
    <b:RefOrder>5</b:RefOrder>
  </b:Source>
  <b:Source>
    <b:Tag>cle15</b:Tag>
    <b:SourceType>InternetSite</b:SourceType>
    <b:Guid>{7A45216B-0715-4C73-830E-7FF72060F0AB}</b:Guid>
    <b:Title>cleanmail Kontakt</b:Title>
    <b:Year>2015</b:Year>
    <b:Month>08</b:Month>
    <b:Day>16</b:Day>
    <b:YearAccessed>2015</b:YearAccessed>
    <b:MonthAccessed>08</b:MonthAccessed>
    <b:DayAccessed>16</b:DayAccessed>
    <b:URL>http://www.cleanmail.ch/de/kontakt.html</b:URL>
    <b:RefOrder>6</b:RefOrder>
  </b:Source>
  <b:Source xmlns:b="http://schemas.openxmlformats.org/officeDocument/2006/bibliography">
    <b:Tag>Bun15</b:Tag>
    <b:SourceType>InternetSite</b:SourceType>
    <b:Guid>{A7432806-462A-4C6B-A0E7-83AB7DCA25D3}</b:Guid>
    <b:Title>BSI</b:Title>
    <b:YearAccessed>2015</b:YearAccessed>
    <b:MonthAccessed>07</b:MonthAccessed>
    <b:DayAccessed>17</b:DayAccessed>
    <b:URL>https://www.bsi.bund.de/SharedDocs/Downloads/DE/BSI/Publikationen/Studien/Antispam/Antispam-Strategien.pdf;jsessionid=65283C035546F3442BD03AB05414CA5B.2_cid368?__blob=publicationFile</b:URL>
    <b:Year>2005</b:Year>
    <b:Month>März</b:Month>
    <b:InternetSiteTitle>Bundesamt für Sicherheti in der Informationstechnik</b:InternetSiteTitle>
    <b:RefOrder>1</b:RefOrder>
  </b:Source>
  <b:Source>
    <b:Tag>1508</b:Tag>
    <b:SourceType>DocumentFromInternetSite</b:SourceType>
    <b:Guid>{CF2AF903-1DEE-408B-96BF-313F8F8D7551}</b:Guid>
    <b:URL>https://www.boll.ch/fortinet/assets/FortiMail.pdf</b:URL>
    <b:Title>BOLL - FortiMail Spezifikationen</b:Title>
    <b:YearAccessed>2015</b:YearAccessed>
    <b:MonthAccessed>08</b:MonthAccessed>
    <b:DayAccessed>31</b:DayAccessed>
    <b:RefOrder>11</b:RefOrder>
  </b:Source>
  <b:Source>
    <b:Tag>For12</b:Tag>
    <b:SourceType>DocumentFromInternetSite</b:SourceType>
    <b:Guid>{578DFF5B-6225-430D-8097-8D938D906114}</b:Guid>
    <b:Title>Fortinet - Produktematrix</b:Title>
    <b:YearAccessed>12</b:YearAccessed>
    <b:MonthAccessed>09</b:MonthAccessed>
    <b:DayAccessed>2015</b:DayAccessed>
    <b:URL>http://www.fortinet.com/sites/default/files/productdatasheets/Fortinet_Product_Matrix.pdf</b:URL>
    <b:RefOrder>10</b:RefOrder>
  </b:Source>
  <b:Source>
    <b:Tag>For121</b:Tag>
    <b:SourceType>InternetSite</b:SourceType>
    <b:Guid>{FAFE9B69-1F37-4C30-BD13-11E68F89CE4C}</b:Guid>
    <b:Title>Fortinet - Support</b:Title>
    <b:YearAccessed>12</b:YearAccessed>
    <b:MonthAccessed>09</b:MonthAccessed>
    <b:DayAccessed>2015</b:DayAccessed>
    <b:URL>http://www.fortinet.com/support/forticare_support/index.html</b:URL>
    <b:RefOrder>12</b:RefOrder>
  </b:Source>
  <b:Source>
    <b:Tag>Mai12</b:Tag>
    <b:SourceType>InternetSite</b:SourceType>
    <b:Guid>{7D3BE51A-10C4-48F3-AA52-66B574BBACB6}</b:Guid>
    <b:Title>MailCleaner - virtual appliance</b:Title>
    <b:YearAccessed>12</b:YearAccessed>
    <b:MonthAccessed>09</b:MonthAccessed>
    <b:DayAccessed>2015</b:DayAccessed>
    <b:URL>http://www.mailcleaner.net/de/antispam/mc-virtual-appliance.html</b:URL>
    <b:RefOrder>13</b:RefOrder>
  </b:Source>
  <b:Source>
    <b:Tag>Mai121</b:Tag>
    <b:SourceType>InternetSite</b:SourceType>
    <b:Guid>{D801F23D-3D88-4FF5-8ABE-9F4BFD913A51}</b:Guid>
    <b:Title>MailCleaner - Technische Beschreibung</b:Title>
    <b:YearAccessed>12</b:YearAccessed>
    <b:MonthAccessed>09</b:MonthAccessed>
    <b:DayAccessed>2015</b:DayAccessed>
    <b:URL>http://www.mailcleaner.net/downloads/documentations/Plaquette_mailcleaner_RV_A4_DE.pdf</b:URL>
    <b:RefOrder>14</b:RefOrder>
  </b:Source>
  <b:Source>
    <b:Tag>Mai122</b:Tag>
    <b:SourceType>InternetSite</b:SourceType>
    <b:Guid>{AD5C1D52-30F2-497B-9700-9BFB2B5EBDD6}</b:Guid>
    <b:Title>MailCleaner - Support</b:Title>
    <b:YearAccessed>12</b:YearAccessed>
    <b:MonthAccessed>09</b:MonthAccessed>
    <b:DayAccessed>2015</b:DayAccessed>
    <b:URL>http://www.mailcleaner.net/de/antispam/support.html</b:URL>
    <b:RefOrder>15</b:RefOrder>
  </b:Source>
  <b:Source>
    <b:Tag>Xea12</b:Tag>
    <b:SourceType>InternetSite</b:SourceType>
    <b:Guid>{6D01A73E-74CD-4E7B-A00A-75687AB8B138}</b:Guid>
    <b:Title>Xeams - Windowsinstallation</b:Title>
    <b:YearAccessed>12</b:YearAccessed>
    <b:MonthAccessed>09</b:MonthAccessed>
    <b:DayAccessed>2015</b:DayAccessed>
    <b:URL>http://www.xeams.com/xeamsinstallwindows.htm</b:URL>
    <b:RefOrder>16</b:RefOrder>
  </b:Source>
  <b:Source>
    <b:Tag>Xea121</b:Tag>
    <b:SourceType>InternetSite</b:SourceType>
    <b:Guid>{2067561A-857A-4B69-A520-FF16836F9D6E}</b:Guid>
    <b:Title>Xeams - Features</b:Title>
    <b:YearAccessed>12</b:YearAccessed>
    <b:MonthAccessed>09</b:MonthAccessed>
    <b:DayAccessed>2015</b:DayAccessed>
    <b:URL>http://www.xeams.com/XeamsFeatures.htm</b:URL>
    <b:RefOrder>17</b:RefOrder>
  </b:Source>
  <b:Source>
    <b:Tag>Xea122</b:Tag>
    <b:SourceType>InternetSite</b:SourceType>
    <b:Guid>{EB04F8CB-EA36-4DF0-9D47-FD9014FED1C2}</b:Guid>
    <b:Title>Xeams - Kontakt und Supportzeiten</b:Title>
    <b:YearAccessed>12</b:YearAccessed>
    <b:MonthAccessed>09</b:MonthAccessed>
    <b:DayAccessed>2015</b:DayAccessed>
    <b:URL>http://www.xeams.com/Contact.htm</b:URL>
    <b:Publisher>http://www.xeams.com/Contact.htm</b:Publisher>
    <b:RefOrder>18</b:RefOrder>
  </b:Source>
  <b:Source>
    <b:Tag>SPA12</b:Tag>
    <b:SourceType>InternetSite</b:SourceType>
    <b:Guid>{54B66DC1-4926-448C-9709-1A082F708B84}</b:Guid>
    <b:Title>SPAMfighter - Download</b:Title>
    <b:YearAccessed>12</b:YearAccessed>
    <b:MonthAccessed>09</b:MonthAccessed>
    <b:DayAccessed>2015</b:DayAccessed>
    <b:URL>http://www.spamfighter.com/SPAMfighter/SMTP_Install.asp</b:URL>
    <b:RefOrder>19</b:RefOrder>
  </b:Source>
  <b:Source>
    <b:Tag>For13</b:Tag>
    <b:SourceType>InternetSite</b:SourceType>
    <b:Guid>{A72B2EEA-12AF-457A-A66A-543C5122C0D8}</b:Guid>
    <b:Title>Fortinet - Fortimail Administration Guide</b:Title>
    <b:YearAccessed>13</b:YearAccessed>
    <b:MonthAccessed>09</b:MonthAccessed>
    <b:DayAccessed>2015</b:DayAccessed>
    <b:URL>docs.fortinet.com/d/fortimail-administration-guide-2/download</b:URL>
    <b:RefOrder>21</b:RefOrder>
  </b:Source>
  <b:Source>
    <b:Tag>SPA14</b:Tag>
    <b:SourceType>InternetSite</b:SourceType>
    <b:Guid>{35F12507-071F-4F04-A051-AB6F996543F7}</b:Guid>
    <b:Title>SPAMfighter - FAQ - Support</b:Title>
    <b:YearAccessed>14</b:YearAccessed>
    <b:MonthAccessed>09</b:MonthAccessed>
    <b:DayAccessed>2015</b:DayAccessed>
    <b:URL>http://www.spamfighter.com/SPAMfighter/FAQ_New.asp?js=1</b:URL>
    <b:RefOrder>20</b:RefOrder>
  </b:Source>
  <b:Source>
    <b:Tag>Mai</b:Tag>
    <b:SourceType>InternetSite</b:SourceType>
    <b:Guid>{81EA262C-550E-421C-B23B-94C0EC4222A3}</b:Guid>
    <b:Title>MailCleaner - Benutzerhandbuch</b:Title>
    <b:URL>http://www.mailcleaner.net/downloads/documentations/de/mailcleaner_benutzerhandbuch.pdf</b:URL>
    <b:YearAccessed>14</b:YearAccessed>
    <b:MonthAccessed>09</b:MonthAccessed>
    <b:DayAccessed>2015</b:DayAccessed>
    <b:RefOrder>22</b:RefOrder>
  </b:Source>
  <b:Source>
    <b:Tag>Ges15</b:Tag>
    <b:SourceType>InternetSite</b:SourceType>
    <b:Guid>{1ADB46F0-1BEE-4EDF-8C7C-A3B87F10EAF2}</b:Guid>
    <b:Title>Gesetzgrundlagen E-Mail Marketing</b:Title>
    <b:YearAccessed>2015</b:YearAccessed>
    <b:MonthAccessed>10</b:MonthAccessed>
    <b:DayAccessed>15</b:DayAccessed>
    <b:URL>http://blog.a-sign.ch/index.php/gesetzesgrundlagen-e-mail-marketing/</b:URL>
    <b:RefOrder>3</b:RefOrder>
  </b:Source>
</b:Sources>
</file>

<file path=customXml/itemProps1.xml><?xml version="1.0" encoding="utf-8"?>
<ds:datastoreItem xmlns:ds="http://schemas.openxmlformats.org/officeDocument/2006/customXml" ds:itemID="{66EEE484-5FB6-4FA8-B88E-C60E350DE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Formatvorlage.dot</Template>
  <TotalTime>0</TotalTime>
  <Pages>1</Pages>
  <Words>1332</Words>
  <Characters>8395</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Formatvorlage für wissenschaftliche Arbeiten</vt:lpstr>
    </vt:vector>
  </TitlesOfParts>
  <Company>Comed AG</Company>
  <LinksUpToDate>false</LinksUpToDate>
  <CharactersWithSpaces>9708</CharactersWithSpaces>
  <SharedDoc>false</SharedDoc>
  <HyperlinkBase/>
  <HLinks>
    <vt:vector size="396" baseType="variant">
      <vt:variant>
        <vt:i4>1179758</vt:i4>
      </vt:variant>
      <vt:variant>
        <vt:i4>412</vt:i4>
      </vt:variant>
      <vt:variant>
        <vt:i4>0</vt:i4>
      </vt:variant>
      <vt:variant>
        <vt:i4>5</vt:i4>
      </vt:variant>
      <vt:variant>
        <vt:lpwstr>http://www.wi.euv-frankfurt-o.de/index.php?menu=4&amp;dipl_menu=1</vt:lpwstr>
      </vt:variant>
      <vt:variant>
        <vt:lpwstr/>
      </vt:variant>
      <vt:variant>
        <vt:i4>5505150</vt:i4>
      </vt:variant>
      <vt:variant>
        <vt:i4>409</vt:i4>
      </vt:variant>
      <vt:variant>
        <vt:i4>0</vt:i4>
      </vt:variant>
      <vt:variant>
        <vt:i4>5</vt:i4>
      </vt:variant>
      <vt:variant>
        <vt:lpwstr>http://transfer.ik.fh-hannover.de/ik/person/pages/IKEmpfehlungen_Zitieren.pdf</vt:lpwstr>
      </vt:variant>
      <vt:variant>
        <vt:lpwstr/>
      </vt:variant>
      <vt:variant>
        <vt:i4>4063290</vt:i4>
      </vt:variant>
      <vt:variant>
        <vt:i4>406</vt:i4>
      </vt:variant>
      <vt:variant>
        <vt:i4>0</vt:i4>
      </vt:variant>
      <vt:variant>
        <vt:i4>5</vt:i4>
      </vt:variant>
      <vt:variant>
        <vt:lpwstr>http://dispatch.opac.ddb.de/DB=4.1/HTML=Y/</vt:lpwstr>
      </vt:variant>
      <vt:variant>
        <vt:lpwstr/>
      </vt:variant>
      <vt:variant>
        <vt:i4>3801212</vt:i4>
      </vt:variant>
      <vt:variant>
        <vt:i4>403</vt:i4>
      </vt:variant>
      <vt:variant>
        <vt:i4>0</vt:i4>
      </vt:variant>
      <vt:variant>
        <vt:i4>5</vt:i4>
      </vt:variant>
      <vt:variant>
        <vt:lpwstr>http://library.osu.edu/sites/guides/chicagogd.html</vt:lpwstr>
      </vt:variant>
      <vt:variant>
        <vt:lpwstr/>
      </vt:variant>
      <vt:variant>
        <vt:i4>983052</vt:i4>
      </vt:variant>
      <vt:variant>
        <vt:i4>400</vt:i4>
      </vt:variant>
      <vt:variant>
        <vt:i4>0</vt:i4>
      </vt:variant>
      <vt:variant>
        <vt:i4>5</vt:i4>
      </vt:variant>
      <vt:variant>
        <vt:lpwstr>http://www.bui.hawhamburg.de/pers/klaus.lorenzen/ASP/zitierenbelegen.pdf</vt:lpwstr>
      </vt:variant>
      <vt:variant>
        <vt:lpwstr/>
      </vt:variant>
      <vt:variant>
        <vt:i4>1835072</vt:i4>
      </vt:variant>
      <vt:variant>
        <vt:i4>397</vt:i4>
      </vt:variant>
      <vt:variant>
        <vt:i4>0</vt:i4>
      </vt:variant>
      <vt:variant>
        <vt:i4>5</vt:i4>
      </vt:variant>
      <vt:variant>
        <vt:lpwstr>http://www.uni-hohenheim.de/~www440/VTP/RichtlinienArbeit.pdf</vt:lpwstr>
      </vt:variant>
      <vt:variant>
        <vt:lpwstr/>
      </vt:variant>
      <vt:variant>
        <vt:i4>3473508</vt:i4>
      </vt:variant>
      <vt:variant>
        <vt:i4>394</vt:i4>
      </vt:variant>
      <vt:variant>
        <vt:i4>0</vt:i4>
      </vt:variant>
      <vt:variant>
        <vt:i4>5</vt:i4>
      </vt:variant>
      <vt:variant>
        <vt:lpwstr>http://www.uni-duesseldorf.de/ulb/virtbibl.html</vt:lpwstr>
      </vt:variant>
      <vt:variant>
        <vt:lpwstr/>
      </vt:variant>
      <vt:variant>
        <vt:i4>4456529</vt:i4>
      </vt:variant>
      <vt:variant>
        <vt:i4>391</vt:i4>
      </vt:variant>
      <vt:variant>
        <vt:i4>0</vt:i4>
      </vt:variant>
      <vt:variant>
        <vt:i4>5</vt:i4>
      </vt:variant>
      <vt:variant>
        <vt:lpwstr>http://purl.oclc.org/NET/Bleuel/Zitieren</vt:lpwstr>
      </vt:variant>
      <vt:variant>
        <vt:lpwstr/>
      </vt:variant>
      <vt:variant>
        <vt:i4>1441843</vt:i4>
      </vt:variant>
      <vt:variant>
        <vt:i4>369</vt:i4>
      </vt:variant>
      <vt:variant>
        <vt:i4>0</vt:i4>
      </vt:variant>
      <vt:variant>
        <vt:i4>5</vt:i4>
      </vt:variant>
      <vt:variant>
        <vt:lpwstr/>
      </vt:variant>
      <vt:variant>
        <vt:lpwstr>_Toc114747204</vt:lpwstr>
      </vt:variant>
      <vt:variant>
        <vt:i4>1441843</vt:i4>
      </vt:variant>
      <vt:variant>
        <vt:i4>363</vt:i4>
      </vt:variant>
      <vt:variant>
        <vt:i4>0</vt:i4>
      </vt:variant>
      <vt:variant>
        <vt:i4>5</vt:i4>
      </vt:variant>
      <vt:variant>
        <vt:lpwstr/>
      </vt:variant>
      <vt:variant>
        <vt:lpwstr>_Toc114747203</vt:lpwstr>
      </vt:variant>
      <vt:variant>
        <vt:i4>1048628</vt:i4>
      </vt:variant>
      <vt:variant>
        <vt:i4>354</vt:i4>
      </vt:variant>
      <vt:variant>
        <vt:i4>0</vt:i4>
      </vt:variant>
      <vt:variant>
        <vt:i4>5</vt:i4>
      </vt:variant>
      <vt:variant>
        <vt:lpwstr/>
      </vt:variant>
      <vt:variant>
        <vt:lpwstr>_Toc114746573</vt:lpwstr>
      </vt:variant>
      <vt:variant>
        <vt:i4>1048628</vt:i4>
      </vt:variant>
      <vt:variant>
        <vt:i4>348</vt:i4>
      </vt:variant>
      <vt:variant>
        <vt:i4>0</vt:i4>
      </vt:variant>
      <vt:variant>
        <vt:i4>5</vt:i4>
      </vt:variant>
      <vt:variant>
        <vt:lpwstr/>
      </vt:variant>
      <vt:variant>
        <vt:lpwstr>_Toc114746572</vt:lpwstr>
      </vt:variant>
      <vt:variant>
        <vt:i4>1048628</vt:i4>
      </vt:variant>
      <vt:variant>
        <vt:i4>342</vt:i4>
      </vt:variant>
      <vt:variant>
        <vt:i4>0</vt:i4>
      </vt:variant>
      <vt:variant>
        <vt:i4>5</vt:i4>
      </vt:variant>
      <vt:variant>
        <vt:lpwstr/>
      </vt:variant>
      <vt:variant>
        <vt:lpwstr>_Toc114746571</vt:lpwstr>
      </vt:variant>
      <vt:variant>
        <vt:i4>1507384</vt:i4>
      </vt:variant>
      <vt:variant>
        <vt:i4>333</vt:i4>
      </vt:variant>
      <vt:variant>
        <vt:i4>0</vt:i4>
      </vt:variant>
      <vt:variant>
        <vt:i4>5</vt:i4>
      </vt:variant>
      <vt:variant>
        <vt:lpwstr/>
      </vt:variant>
      <vt:variant>
        <vt:lpwstr>_Toc114745939</vt:lpwstr>
      </vt:variant>
      <vt:variant>
        <vt:i4>1507384</vt:i4>
      </vt:variant>
      <vt:variant>
        <vt:i4>327</vt:i4>
      </vt:variant>
      <vt:variant>
        <vt:i4>0</vt:i4>
      </vt:variant>
      <vt:variant>
        <vt:i4>5</vt:i4>
      </vt:variant>
      <vt:variant>
        <vt:lpwstr/>
      </vt:variant>
      <vt:variant>
        <vt:lpwstr>_Toc114745938</vt:lpwstr>
      </vt:variant>
      <vt:variant>
        <vt:i4>1507384</vt:i4>
      </vt:variant>
      <vt:variant>
        <vt:i4>321</vt:i4>
      </vt:variant>
      <vt:variant>
        <vt:i4>0</vt:i4>
      </vt:variant>
      <vt:variant>
        <vt:i4>5</vt:i4>
      </vt:variant>
      <vt:variant>
        <vt:lpwstr/>
      </vt:variant>
      <vt:variant>
        <vt:lpwstr>_Toc114745937</vt:lpwstr>
      </vt:variant>
      <vt:variant>
        <vt:i4>1507384</vt:i4>
      </vt:variant>
      <vt:variant>
        <vt:i4>315</vt:i4>
      </vt:variant>
      <vt:variant>
        <vt:i4>0</vt:i4>
      </vt:variant>
      <vt:variant>
        <vt:i4>5</vt:i4>
      </vt:variant>
      <vt:variant>
        <vt:lpwstr/>
      </vt:variant>
      <vt:variant>
        <vt:lpwstr>_Toc114745936</vt:lpwstr>
      </vt:variant>
      <vt:variant>
        <vt:i4>1507384</vt:i4>
      </vt:variant>
      <vt:variant>
        <vt:i4>309</vt:i4>
      </vt:variant>
      <vt:variant>
        <vt:i4>0</vt:i4>
      </vt:variant>
      <vt:variant>
        <vt:i4>5</vt:i4>
      </vt:variant>
      <vt:variant>
        <vt:lpwstr/>
      </vt:variant>
      <vt:variant>
        <vt:lpwstr>_Toc114745935</vt:lpwstr>
      </vt:variant>
      <vt:variant>
        <vt:i4>1507384</vt:i4>
      </vt:variant>
      <vt:variant>
        <vt:i4>303</vt:i4>
      </vt:variant>
      <vt:variant>
        <vt:i4>0</vt:i4>
      </vt:variant>
      <vt:variant>
        <vt:i4>5</vt:i4>
      </vt:variant>
      <vt:variant>
        <vt:lpwstr/>
      </vt:variant>
      <vt:variant>
        <vt:lpwstr>_Toc114745934</vt:lpwstr>
      </vt:variant>
      <vt:variant>
        <vt:i4>1507384</vt:i4>
      </vt:variant>
      <vt:variant>
        <vt:i4>297</vt:i4>
      </vt:variant>
      <vt:variant>
        <vt:i4>0</vt:i4>
      </vt:variant>
      <vt:variant>
        <vt:i4>5</vt:i4>
      </vt:variant>
      <vt:variant>
        <vt:lpwstr/>
      </vt:variant>
      <vt:variant>
        <vt:lpwstr>_Toc114745933</vt:lpwstr>
      </vt:variant>
      <vt:variant>
        <vt:i4>1507384</vt:i4>
      </vt:variant>
      <vt:variant>
        <vt:i4>291</vt:i4>
      </vt:variant>
      <vt:variant>
        <vt:i4>0</vt:i4>
      </vt:variant>
      <vt:variant>
        <vt:i4>5</vt:i4>
      </vt:variant>
      <vt:variant>
        <vt:lpwstr/>
      </vt:variant>
      <vt:variant>
        <vt:lpwstr>_Toc114745932</vt:lpwstr>
      </vt:variant>
      <vt:variant>
        <vt:i4>1507384</vt:i4>
      </vt:variant>
      <vt:variant>
        <vt:i4>285</vt:i4>
      </vt:variant>
      <vt:variant>
        <vt:i4>0</vt:i4>
      </vt:variant>
      <vt:variant>
        <vt:i4>5</vt:i4>
      </vt:variant>
      <vt:variant>
        <vt:lpwstr/>
      </vt:variant>
      <vt:variant>
        <vt:lpwstr>_Toc114745931</vt:lpwstr>
      </vt:variant>
      <vt:variant>
        <vt:i4>1507384</vt:i4>
      </vt:variant>
      <vt:variant>
        <vt:i4>279</vt:i4>
      </vt:variant>
      <vt:variant>
        <vt:i4>0</vt:i4>
      </vt:variant>
      <vt:variant>
        <vt:i4>5</vt:i4>
      </vt:variant>
      <vt:variant>
        <vt:lpwstr/>
      </vt:variant>
      <vt:variant>
        <vt:lpwstr>_Toc114745930</vt:lpwstr>
      </vt:variant>
      <vt:variant>
        <vt:i4>1441848</vt:i4>
      </vt:variant>
      <vt:variant>
        <vt:i4>273</vt:i4>
      </vt:variant>
      <vt:variant>
        <vt:i4>0</vt:i4>
      </vt:variant>
      <vt:variant>
        <vt:i4>5</vt:i4>
      </vt:variant>
      <vt:variant>
        <vt:lpwstr/>
      </vt:variant>
      <vt:variant>
        <vt:lpwstr>_Toc114745929</vt:lpwstr>
      </vt:variant>
      <vt:variant>
        <vt:i4>1441848</vt:i4>
      </vt:variant>
      <vt:variant>
        <vt:i4>267</vt:i4>
      </vt:variant>
      <vt:variant>
        <vt:i4>0</vt:i4>
      </vt:variant>
      <vt:variant>
        <vt:i4>5</vt:i4>
      </vt:variant>
      <vt:variant>
        <vt:lpwstr/>
      </vt:variant>
      <vt:variant>
        <vt:lpwstr>_Toc114745928</vt:lpwstr>
      </vt:variant>
      <vt:variant>
        <vt:i4>1441848</vt:i4>
      </vt:variant>
      <vt:variant>
        <vt:i4>261</vt:i4>
      </vt:variant>
      <vt:variant>
        <vt:i4>0</vt:i4>
      </vt:variant>
      <vt:variant>
        <vt:i4>5</vt:i4>
      </vt:variant>
      <vt:variant>
        <vt:lpwstr/>
      </vt:variant>
      <vt:variant>
        <vt:lpwstr>_Toc114745927</vt:lpwstr>
      </vt:variant>
      <vt:variant>
        <vt:i4>1441848</vt:i4>
      </vt:variant>
      <vt:variant>
        <vt:i4>255</vt:i4>
      </vt:variant>
      <vt:variant>
        <vt:i4>0</vt:i4>
      </vt:variant>
      <vt:variant>
        <vt:i4>5</vt:i4>
      </vt:variant>
      <vt:variant>
        <vt:lpwstr/>
      </vt:variant>
      <vt:variant>
        <vt:lpwstr>_Toc114745926</vt:lpwstr>
      </vt:variant>
      <vt:variant>
        <vt:i4>1441848</vt:i4>
      </vt:variant>
      <vt:variant>
        <vt:i4>249</vt:i4>
      </vt:variant>
      <vt:variant>
        <vt:i4>0</vt:i4>
      </vt:variant>
      <vt:variant>
        <vt:i4>5</vt:i4>
      </vt:variant>
      <vt:variant>
        <vt:lpwstr/>
      </vt:variant>
      <vt:variant>
        <vt:lpwstr>_Toc114745925</vt:lpwstr>
      </vt:variant>
      <vt:variant>
        <vt:i4>1441848</vt:i4>
      </vt:variant>
      <vt:variant>
        <vt:i4>243</vt:i4>
      </vt:variant>
      <vt:variant>
        <vt:i4>0</vt:i4>
      </vt:variant>
      <vt:variant>
        <vt:i4>5</vt:i4>
      </vt:variant>
      <vt:variant>
        <vt:lpwstr/>
      </vt:variant>
      <vt:variant>
        <vt:lpwstr>_Toc114745924</vt:lpwstr>
      </vt:variant>
      <vt:variant>
        <vt:i4>1441848</vt:i4>
      </vt:variant>
      <vt:variant>
        <vt:i4>237</vt:i4>
      </vt:variant>
      <vt:variant>
        <vt:i4>0</vt:i4>
      </vt:variant>
      <vt:variant>
        <vt:i4>5</vt:i4>
      </vt:variant>
      <vt:variant>
        <vt:lpwstr/>
      </vt:variant>
      <vt:variant>
        <vt:lpwstr>_Toc114745923</vt:lpwstr>
      </vt:variant>
      <vt:variant>
        <vt:i4>1441848</vt:i4>
      </vt:variant>
      <vt:variant>
        <vt:i4>231</vt:i4>
      </vt:variant>
      <vt:variant>
        <vt:i4>0</vt:i4>
      </vt:variant>
      <vt:variant>
        <vt:i4>5</vt:i4>
      </vt:variant>
      <vt:variant>
        <vt:lpwstr/>
      </vt:variant>
      <vt:variant>
        <vt:lpwstr>_Toc114745922</vt:lpwstr>
      </vt:variant>
      <vt:variant>
        <vt:i4>1441848</vt:i4>
      </vt:variant>
      <vt:variant>
        <vt:i4>225</vt:i4>
      </vt:variant>
      <vt:variant>
        <vt:i4>0</vt:i4>
      </vt:variant>
      <vt:variant>
        <vt:i4>5</vt:i4>
      </vt:variant>
      <vt:variant>
        <vt:lpwstr/>
      </vt:variant>
      <vt:variant>
        <vt:lpwstr>_Toc114745921</vt:lpwstr>
      </vt:variant>
      <vt:variant>
        <vt:i4>1441848</vt:i4>
      </vt:variant>
      <vt:variant>
        <vt:i4>219</vt:i4>
      </vt:variant>
      <vt:variant>
        <vt:i4>0</vt:i4>
      </vt:variant>
      <vt:variant>
        <vt:i4>5</vt:i4>
      </vt:variant>
      <vt:variant>
        <vt:lpwstr/>
      </vt:variant>
      <vt:variant>
        <vt:lpwstr>_Toc114745920</vt:lpwstr>
      </vt:variant>
      <vt:variant>
        <vt:i4>1376312</vt:i4>
      </vt:variant>
      <vt:variant>
        <vt:i4>213</vt:i4>
      </vt:variant>
      <vt:variant>
        <vt:i4>0</vt:i4>
      </vt:variant>
      <vt:variant>
        <vt:i4>5</vt:i4>
      </vt:variant>
      <vt:variant>
        <vt:lpwstr/>
      </vt:variant>
      <vt:variant>
        <vt:lpwstr>_Toc114745919</vt:lpwstr>
      </vt:variant>
      <vt:variant>
        <vt:i4>1376312</vt:i4>
      </vt:variant>
      <vt:variant>
        <vt:i4>207</vt:i4>
      </vt:variant>
      <vt:variant>
        <vt:i4>0</vt:i4>
      </vt:variant>
      <vt:variant>
        <vt:i4>5</vt:i4>
      </vt:variant>
      <vt:variant>
        <vt:lpwstr/>
      </vt:variant>
      <vt:variant>
        <vt:lpwstr>_Toc114745918</vt:lpwstr>
      </vt:variant>
      <vt:variant>
        <vt:i4>1376312</vt:i4>
      </vt:variant>
      <vt:variant>
        <vt:i4>201</vt:i4>
      </vt:variant>
      <vt:variant>
        <vt:i4>0</vt:i4>
      </vt:variant>
      <vt:variant>
        <vt:i4>5</vt:i4>
      </vt:variant>
      <vt:variant>
        <vt:lpwstr/>
      </vt:variant>
      <vt:variant>
        <vt:lpwstr>_Toc114745917</vt:lpwstr>
      </vt:variant>
      <vt:variant>
        <vt:i4>1376312</vt:i4>
      </vt:variant>
      <vt:variant>
        <vt:i4>195</vt:i4>
      </vt:variant>
      <vt:variant>
        <vt:i4>0</vt:i4>
      </vt:variant>
      <vt:variant>
        <vt:i4>5</vt:i4>
      </vt:variant>
      <vt:variant>
        <vt:lpwstr/>
      </vt:variant>
      <vt:variant>
        <vt:lpwstr>_Toc114745916</vt:lpwstr>
      </vt:variant>
      <vt:variant>
        <vt:i4>1376312</vt:i4>
      </vt:variant>
      <vt:variant>
        <vt:i4>189</vt:i4>
      </vt:variant>
      <vt:variant>
        <vt:i4>0</vt:i4>
      </vt:variant>
      <vt:variant>
        <vt:i4>5</vt:i4>
      </vt:variant>
      <vt:variant>
        <vt:lpwstr/>
      </vt:variant>
      <vt:variant>
        <vt:lpwstr>_Toc114745915</vt:lpwstr>
      </vt:variant>
      <vt:variant>
        <vt:i4>1376312</vt:i4>
      </vt:variant>
      <vt:variant>
        <vt:i4>183</vt:i4>
      </vt:variant>
      <vt:variant>
        <vt:i4>0</vt:i4>
      </vt:variant>
      <vt:variant>
        <vt:i4>5</vt:i4>
      </vt:variant>
      <vt:variant>
        <vt:lpwstr/>
      </vt:variant>
      <vt:variant>
        <vt:lpwstr>_Toc114745914</vt:lpwstr>
      </vt:variant>
      <vt:variant>
        <vt:i4>1376312</vt:i4>
      </vt:variant>
      <vt:variant>
        <vt:i4>177</vt:i4>
      </vt:variant>
      <vt:variant>
        <vt:i4>0</vt:i4>
      </vt:variant>
      <vt:variant>
        <vt:i4>5</vt:i4>
      </vt:variant>
      <vt:variant>
        <vt:lpwstr/>
      </vt:variant>
      <vt:variant>
        <vt:lpwstr>_Toc114745913</vt:lpwstr>
      </vt:variant>
      <vt:variant>
        <vt:i4>1376312</vt:i4>
      </vt:variant>
      <vt:variant>
        <vt:i4>171</vt:i4>
      </vt:variant>
      <vt:variant>
        <vt:i4>0</vt:i4>
      </vt:variant>
      <vt:variant>
        <vt:i4>5</vt:i4>
      </vt:variant>
      <vt:variant>
        <vt:lpwstr/>
      </vt:variant>
      <vt:variant>
        <vt:lpwstr>_Toc114745912</vt:lpwstr>
      </vt:variant>
      <vt:variant>
        <vt:i4>1376312</vt:i4>
      </vt:variant>
      <vt:variant>
        <vt:i4>165</vt:i4>
      </vt:variant>
      <vt:variant>
        <vt:i4>0</vt:i4>
      </vt:variant>
      <vt:variant>
        <vt:i4>5</vt:i4>
      </vt:variant>
      <vt:variant>
        <vt:lpwstr/>
      </vt:variant>
      <vt:variant>
        <vt:lpwstr>_Toc114745911</vt:lpwstr>
      </vt:variant>
      <vt:variant>
        <vt:i4>1376312</vt:i4>
      </vt:variant>
      <vt:variant>
        <vt:i4>159</vt:i4>
      </vt:variant>
      <vt:variant>
        <vt:i4>0</vt:i4>
      </vt:variant>
      <vt:variant>
        <vt:i4>5</vt:i4>
      </vt:variant>
      <vt:variant>
        <vt:lpwstr/>
      </vt:variant>
      <vt:variant>
        <vt:lpwstr>_Toc114745910</vt:lpwstr>
      </vt:variant>
      <vt:variant>
        <vt:i4>1310776</vt:i4>
      </vt:variant>
      <vt:variant>
        <vt:i4>153</vt:i4>
      </vt:variant>
      <vt:variant>
        <vt:i4>0</vt:i4>
      </vt:variant>
      <vt:variant>
        <vt:i4>5</vt:i4>
      </vt:variant>
      <vt:variant>
        <vt:lpwstr/>
      </vt:variant>
      <vt:variant>
        <vt:lpwstr>_Toc114745909</vt:lpwstr>
      </vt:variant>
      <vt:variant>
        <vt:i4>1310776</vt:i4>
      </vt:variant>
      <vt:variant>
        <vt:i4>147</vt:i4>
      </vt:variant>
      <vt:variant>
        <vt:i4>0</vt:i4>
      </vt:variant>
      <vt:variant>
        <vt:i4>5</vt:i4>
      </vt:variant>
      <vt:variant>
        <vt:lpwstr/>
      </vt:variant>
      <vt:variant>
        <vt:lpwstr>_Toc114745908</vt:lpwstr>
      </vt:variant>
      <vt:variant>
        <vt:i4>1310776</vt:i4>
      </vt:variant>
      <vt:variant>
        <vt:i4>141</vt:i4>
      </vt:variant>
      <vt:variant>
        <vt:i4>0</vt:i4>
      </vt:variant>
      <vt:variant>
        <vt:i4>5</vt:i4>
      </vt:variant>
      <vt:variant>
        <vt:lpwstr/>
      </vt:variant>
      <vt:variant>
        <vt:lpwstr>_Toc114745907</vt:lpwstr>
      </vt:variant>
      <vt:variant>
        <vt:i4>1310776</vt:i4>
      </vt:variant>
      <vt:variant>
        <vt:i4>135</vt:i4>
      </vt:variant>
      <vt:variant>
        <vt:i4>0</vt:i4>
      </vt:variant>
      <vt:variant>
        <vt:i4>5</vt:i4>
      </vt:variant>
      <vt:variant>
        <vt:lpwstr/>
      </vt:variant>
      <vt:variant>
        <vt:lpwstr>_Toc114745906</vt:lpwstr>
      </vt:variant>
      <vt:variant>
        <vt:i4>1310776</vt:i4>
      </vt:variant>
      <vt:variant>
        <vt:i4>129</vt:i4>
      </vt:variant>
      <vt:variant>
        <vt:i4>0</vt:i4>
      </vt:variant>
      <vt:variant>
        <vt:i4>5</vt:i4>
      </vt:variant>
      <vt:variant>
        <vt:lpwstr/>
      </vt:variant>
      <vt:variant>
        <vt:lpwstr>_Toc114745905</vt:lpwstr>
      </vt:variant>
      <vt:variant>
        <vt:i4>1310776</vt:i4>
      </vt:variant>
      <vt:variant>
        <vt:i4>123</vt:i4>
      </vt:variant>
      <vt:variant>
        <vt:i4>0</vt:i4>
      </vt:variant>
      <vt:variant>
        <vt:i4>5</vt:i4>
      </vt:variant>
      <vt:variant>
        <vt:lpwstr/>
      </vt:variant>
      <vt:variant>
        <vt:lpwstr>_Toc114745904</vt:lpwstr>
      </vt:variant>
      <vt:variant>
        <vt:i4>1310776</vt:i4>
      </vt:variant>
      <vt:variant>
        <vt:i4>117</vt:i4>
      </vt:variant>
      <vt:variant>
        <vt:i4>0</vt:i4>
      </vt:variant>
      <vt:variant>
        <vt:i4>5</vt:i4>
      </vt:variant>
      <vt:variant>
        <vt:lpwstr/>
      </vt:variant>
      <vt:variant>
        <vt:lpwstr>_Toc114745903</vt:lpwstr>
      </vt:variant>
      <vt:variant>
        <vt:i4>1310776</vt:i4>
      </vt:variant>
      <vt:variant>
        <vt:i4>111</vt:i4>
      </vt:variant>
      <vt:variant>
        <vt:i4>0</vt:i4>
      </vt:variant>
      <vt:variant>
        <vt:i4>5</vt:i4>
      </vt:variant>
      <vt:variant>
        <vt:lpwstr/>
      </vt:variant>
      <vt:variant>
        <vt:lpwstr>_Toc114745902</vt:lpwstr>
      </vt:variant>
      <vt:variant>
        <vt:i4>1310776</vt:i4>
      </vt:variant>
      <vt:variant>
        <vt:i4>105</vt:i4>
      </vt:variant>
      <vt:variant>
        <vt:i4>0</vt:i4>
      </vt:variant>
      <vt:variant>
        <vt:i4>5</vt:i4>
      </vt:variant>
      <vt:variant>
        <vt:lpwstr/>
      </vt:variant>
      <vt:variant>
        <vt:lpwstr>_Toc114745901</vt:lpwstr>
      </vt:variant>
      <vt:variant>
        <vt:i4>1310776</vt:i4>
      </vt:variant>
      <vt:variant>
        <vt:i4>99</vt:i4>
      </vt:variant>
      <vt:variant>
        <vt:i4>0</vt:i4>
      </vt:variant>
      <vt:variant>
        <vt:i4>5</vt:i4>
      </vt:variant>
      <vt:variant>
        <vt:lpwstr/>
      </vt:variant>
      <vt:variant>
        <vt:lpwstr>_Toc114745900</vt:lpwstr>
      </vt:variant>
      <vt:variant>
        <vt:i4>1900601</vt:i4>
      </vt:variant>
      <vt:variant>
        <vt:i4>93</vt:i4>
      </vt:variant>
      <vt:variant>
        <vt:i4>0</vt:i4>
      </vt:variant>
      <vt:variant>
        <vt:i4>5</vt:i4>
      </vt:variant>
      <vt:variant>
        <vt:lpwstr/>
      </vt:variant>
      <vt:variant>
        <vt:lpwstr>_Toc114745899</vt:lpwstr>
      </vt:variant>
      <vt:variant>
        <vt:i4>1900601</vt:i4>
      </vt:variant>
      <vt:variant>
        <vt:i4>87</vt:i4>
      </vt:variant>
      <vt:variant>
        <vt:i4>0</vt:i4>
      </vt:variant>
      <vt:variant>
        <vt:i4>5</vt:i4>
      </vt:variant>
      <vt:variant>
        <vt:lpwstr/>
      </vt:variant>
      <vt:variant>
        <vt:lpwstr>_Toc114745898</vt:lpwstr>
      </vt:variant>
      <vt:variant>
        <vt:i4>1900601</vt:i4>
      </vt:variant>
      <vt:variant>
        <vt:i4>81</vt:i4>
      </vt:variant>
      <vt:variant>
        <vt:i4>0</vt:i4>
      </vt:variant>
      <vt:variant>
        <vt:i4>5</vt:i4>
      </vt:variant>
      <vt:variant>
        <vt:lpwstr/>
      </vt:variant>
      <vt:variant>
        <vt:lpwstr>_Toc114745897</vt:lpwstr>
      </vt:variant>
      <vt:variant>
        <vt:i4>1900601</vt:i4>
      </vt:variant>
      <vt:variant>
        <vt:i4>75</vt:i4>
      </vt:variant>
      <vt:variant>
        <vt:i4>0</vt:i4>
      </vt:variant>
      <vt:variant>
        <vt:i4>5</vt:i4>
      </vt:variant>
      <vt:variant>
        <vt:lpwstr/>
      </vt:variant>
      <vt:variant>
        <vt:lpwstr>_Toc114745896</vt:lpwstr>
      </vt:variant>
      <vt:variant>
        <vt:i4>1900601</vt:i4>
      </vt:variant>
      <vt:variant>
        <vt:i4>69</vt:i4>
      </vt:variant>
      <vt:variant>
        <vt:i4>0</vt:i4>
      </vt:variant>
      <vt:variant>
        <vt:i4>5</vt:i4>
      </vt:variant>
      <vt:variant>
        <vt:lpwstr/>
      </vt:variant>
      <vt:variant>
        <vt:lpwstr>_Toc114745895</vt:lpwstr>
      </vt:variant>
      <vt:variant>
        <vt:i4>1900601</vt:i4>
      </vt:variant>
      <vt:variant>
        <vt:i4>63</vt:i4>
      </vt:variant>
      <vt:variant>
        <vt:i4>0</vt:i4>
      </vt:variant>
      <vt:variant>
        <vt:i4>5</vt:i4>
      </vt:variant>
      <vt:variant>
        <vt:lpwstr/>
      </vt:variant>
      <vt:variant>
        <vt:lpwstr>_Toc114745894</vt:lpwstr>
      </vt:variant>
      <vt:variant>
        <vt:i4>1900601</vt:i4>
      </vt:variant>
      <vt:variant>
        <vt:i4>57</vt:i4>
      </vt:variant>
      <vt:variant>
        <vt:i4>0</vt:i4>
      </vt:variant>
      <vt:variant>
        <vt:i4>5</vt:i4>
      </vt:variant>
      <vt:variant>
        <vt:lpwstr/>
      </vt:variant>
      <vt:variant>
        <vt:lpwstr>_Toc114745893</vt:lpwstr>
      </vt:variant>
      <vt:variant>
        <vt:i4>1900601</vt:i4>
      </vt:variant>
      <vt:variant>
        <vt:i4>51</vt:i4>
      </vt:variant>
      <vt:variant>
        <vt:i4>0</vt:i4>
      </vt:variant>
      <vt:variant>
        <vt:i4>5</vt:i4>
      </vt:variant>
      <vt:variant>
        <vt:lpwstr/>
      </vt:variant>
      <vt:variant>
        <vt:lpwstr>_Toc114745892</vt:lpwstr>
      </vt:variant>
      <vt:variant>
        <vt:i4>1900601</vt:i4>
      </vt:variant>
      <vt:variant>
        <vt:i4>45</vt:i4>
      </vt:variant>
      <vt:variant>
        <vt:i4>0</vt:i4>
      </vt:variant>
      <vt:variant>
        <vt:i4>5</vt:i4>
      </vt:variant>
      <vt:variant>
        <vt:lpwstr/>
      </vt:variant>
      <vt:variant>
        <vt:lpwstr>_Toc114745891</vt:lpwstr>
      </vt:variant>
      <vt:variant>
        <vt:i4>1900601</vt:i4>
      </vt:variant>
      <vt:variant>
        <vt:i4>39</vt:i4>
      </vt:variant>
      <vt:variant>
        <vt:i4>0</vt:i4>
      </vt:variant>
      <vt:variant>
        <vt:i4>5</vt:i4>
      </vt:variant>
      <vt:variant>
        <vt:lpwstr/>
      </vt:variant>
      <vt:variant>
        <vt:lpwstr>_Toc114745890</vt:lpwstr>
      </vt:variant>
      <vt:variant>
        <vt:i4>1835065</vt:i4>
      </vt:variant>
      <vt:variant>
        <vt:i4>33</vt:i4>
      </vt:variant>
      <vt:variant>
        <vt:i4>0</vt:i4>
      </vt:variant>
      <vt:variant>
        <vt:i4>5</vt:i4>
      </vt:variant>
      <vt:variant>
        <vt:lpwstr/>
      </vt:variant>
      <vt:variant>
        <vt:lpwstr>_Toc114745889</vt:lpwstr>
      </vt:variant>
      <vt:variant>
        <vt:i4>1835065</vt:i4>
      </vt:variant>
      <vt:variant>
        <vt:i4>27</vt:i4>
      </vt:variant>
      <vt:variant>
        <vt:i4>0</vt:i4>
      </vt:variant>
      <vt:variant>
        <vt:i4>5</vt:i4>
      </vt:variant>
      <vt:variant>
        <vt:lpwstr/>
      </vt:variant>
      <vt:variant>
        <vt:lpwstr>_Toc114745888</vt:lpwstr>
      </vt:variant>
      <vt:variant>
        <vt:i4>1835065</vt:i4>
      </vt:variant>
      <vt:variant>
        <vt:i4>21</vt:i4>
      </vt:variant>
      <vt:variant>
        <vt:i4>0</vt:i4>
      </vt:variant>
      <vt:variant>
        <vt:i4>5</vt:i4>
      </vt:variant>
      <vt:variant>
        <vt:lpwstr/>
      </vt:variant>
      <vt:variant>
        <vt:lpwstr>_Toc114745887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Formatvorlage für wissenschaftliche Arbeiten</dc:title>
  <dc:subject/>
  <dc:creator>Patrick Zwyssig</dc:creator>
  <cp:keywords/>
  <dc:description/>
  <cp:lastModifiedBy>nadya8903@gmail.com</cp:lastModifiedBy>
  <cp:revision>10</cp:revision>
  <cp:lastPrinted>2018-10-21T10:54:00Z</cp:lastPrinted>
  <dcterms:created xsi:type="dcterms:W3CDTF">2018-06-16T16:06:00Z</dcterms:created>
  <dcterms:modified xsi:type="dcterms:W3CDTF">2018-10-21T10:55:00Z</dcterms:modified>
  <cp:category>Vorlage</cp:category>
</cp:coreProperties>
</file>